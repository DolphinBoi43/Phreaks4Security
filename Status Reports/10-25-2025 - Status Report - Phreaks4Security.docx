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72"/>
          <w:szCs w:val="72"/>
        </w:rPr>
        <w:alias w:val="Title"/>
        <w:tag w:val=""/>
        <w:id w:val="878134321"/>
        <w:placeholder>
          <w:docPart w:val="EC59AA0DF1F24426BF88949ABCC97D5C"/>
        </w:placeholder>
        <w:dataBinding w:prefixMappings="xmlns:ns0='http://purl.org/dc/elements/1.1/' xmlns:ns1='http://schemas.openxmlformats.org/package/2006/metadata/core-properties' " w:xpath="/ns1:coreProperties[1]/ns0:title[1]" w:storeItemID="{6C3C8BC8-F283-45AE-878A-BAB7291924A1}"/>
        <w:text/>
      </w:sdtPr>
      <w:sdtEndPr/>
      <w:sdtContent>
        <w:p w14:paraId="7BEBA6E3" w14:textId="46DA70F6" w:rsidR="006E0CCE" w:rsidRDefault="00B25B16" w:rsidP="00CD2D83">
          <w:pPr>
            <w:pStyle w:val="Title"/>
            <w:jc w:val="right"/>
            <w:rPr>
              <w:sz w:val="72"/>
              <w:szCs w:val="72"/>
            </w:rPr>
          </w:pPr>
          <w:r>
            <w:rPr>
              <w:sz w:val="72"/>
              <w:szCs w:val="72"/>
            </w:rPr>
            <w:t>ECEN 361 Project Status Report</w:t>
          </w:r>
        </w:p>
      </w:sdtContent>
    </w:sdt>
    <w:p w14:paraId="32834DA9" w14:textId="4B62DA5F" w:rsidR="00B25B16" w:rsidRPr="00856EB6" w:rsidRDefault="000B163A" w:rsidP="00B25B16">
      <w:pPr>
        <w:pStyle w:val="Subtitle"/>
        <w:jc w:val="right"/>
      </w:pPr>
      <w:r>
        <w:t>Phreaks4Security</w:t>
      </w:r>
      <w:r w:rsidR="00B25B16">
        <w:t xml:space="preserve"> </w:t>
      </w:r>
      <w:r w:rsidR="00B25B16">
        <w:br/>
      </w:r>
      <w:r>
        <w:t>Kein</w:t>
      </w:r>
      <w:r w:rsidR="00B37537">
        <w:t xml:space="preserve"> Lika, James Green, Nicholas Bastian, Joel Brautigam</w:t>
      </w:r>
      <w:r w:rsidR="00B25B16">
        <w:t xml:space="preserve"> </w:t>
      </w:r>
    </w:p>
    <w:p w14:paraId="2FFB98E3" w14:textId="77777777" w:rsidR="00B25B16" w:rsidRDefault="00B25B16" w:rsidP="00B25B16">
      <w:pPr>
        <w:pStyle w:val="Heading1"/>
      </w:pPr>
      <w:r>
        <w:t>Project Scope</w:t>
      </w:r>
    </w:p>
    <w:p w14:paraId="6225140E" w14:textId="65710895" w:rsidR="00B25B16" w:rsidRDefault="00B25B16" w:rsidP="00B25B16">
      <w:pPr>
        <w:rPr>
          <w:i/>
        </w:rPr>
      </w:pPr>
      <w:r>
        <w:rPr>
          <w:i/>
        </w:rPr>
        <w:t xml:space="preserve">Highlight any changes to the project scope: </w:t>
      </w:r>
      <w:r w:rsidRPr="00B25B16">
        <w:rPr>
          <w:i/>
          <w:strike/>
        </w:rPr>
        <w:t>strikethrough</w:t>
      </w:r>
      <w:r>
        <w:rPr>
          <w:i/>
        </w:rPr>
        <w:t xml:space="preserve"> for removal, </w:t>
      </w:r>
      <w:r w:rsidRPr="00B25B16">
        <w:rPr>
          <w:b/>
          <w:bCs/>
          <w:i/>
        </w:rPr>
        <w:t>bold</w:t>
      </w:r>
      <w:r>
        <w:rPr>
          <w:i/>
        </w:rPr>
        <w:t xml:space="preserve"> for new, normal for unchanged.</w:t>
      </w:r>
    </w:p>
    <w:p w14:paraId="284B49B6" w14:textId="77777777" w:rsidR="00567714" w:rsidRPr="000F5F3E" w:rsidRDefault="00567714" w:rsidP="00567714">
      <w:pPr>
        <w:rPr>
          <w:b/>
          <w:bCs/>
          <w:iCs/>
        </w:rPr>
      </w:pPr>
      <w:r w:rsidRPr="000F5F3E">
        <w:rPr>
          <w:b/>
          <w:bCs/>
          <w:iCs/>
        </w:rPr>
        <w:t>What It Is:</w:t>
      </w:r>
    </w:p>
    <w:p w14:paraId="6B57876F" w14:textId="77777777" w:rsidR="00567714" w:rsidRPr="000F5F3E" w:rsidRDefault="00567714" w:rsidP="00567714">
      <w:pPr>
        <w:rPr>
          <w:iCs/>
        </w:rPr>
      </w:pPr>
      <w:r w:rsidRPr="000F5F3E">
        <w:rPr>
          <w:iCs/>
        </w:rPr>
        <w:t xml:space="preserve">This project is a </w:t>
      </w:r>
      <w:r w:rsidRPr="000F5F3E">
        <w:rPr>
          <w:b/>
          <w:bCs/>
          <w:iCs/>
        </w:rPr>
        <w:t>smart home security system</w:t>
      </w:r>
      <w:r w:rsidRPr="000F5F3E">
        <w:rPr>
          <w:iCs/>
        </w:rPr>
        <w:t xml:space="preserve"> built using embedded systems technology. It combines hardware sensors, a microcontroller, and a user interface to monitor and protect residential space. The system will be capable of detecting unauthorized entry, monitoring environmental conditions, and providing real-time feedback and control to the user.</w:t>
      </w:r>
    </w:p>
    <w:p w14:paraId="17F38FA2" w14:textId="77777777" w:rsidR="00567714" w:rsidRPr="000F5F3E" w:rsidRDefault="00567714" w:rsidP="00567714">
      <w:pPr>
        <w:rPr>
          <w:b/>
          <w:bCs/>
          <w:iCs/>
        </w:rPr>
      </w:pPr>
      <w:r w:rsidRPr="000F5F3E">
        <w:rPr>
          <w:b/>
          <w:bCs/>
          <w:iCs/>
        </w:rPr>
        <w:t>What It Will Do:</w:t>
      </w:r>
    </w:p>
    <w:p w14:paraId="75D9F950" w14:textId="77777777" w:rsidR="00567714" w:rsidRPr="000F5F3E" w:rsidRDefault="00567714" w:rsidP="00567714">
      <w:pPr>
        <w:numPr>
          <w:ilvl w:val="0"/>
          <w:numId w:val="1"/>
        </w:numPr>
        <w:rPr>
          <w:iCs/>
        </w:rPr>
      </w:pPr>
      <w:r w:rsidRPr="000F5F3E">
        <w:rPr>
          <w:b/>
          <w:bCs/>
          <w:iCs/>
        </w:rPr>
        <w:t>Monitor Entry Points:</w:t>
      </w:r>
      <w:r w:rsidRPr="000F5F3E">
        <w:rPr>
          <w:iCs/>
        </w:rPr>
        <w:br/>
        <w:t>Use magnetic reed switches to detect when doors or windows are opened.</w:t>
      </w:r>
    </w:p>
    <w:p w14:paraId="463E6C7F" w14:textId="77777777" w:rsidR="00567714" w:rsidRPr="000F5F3E" w:rsidRDefault="00567714" w:rsidP="00567714">
      <w:pPr>
        <w:numPr>
          <w:ilvl w:val="0"/>
          <w:numId w:val="1"/>
        </w:numPr>
        <w:rPr>
          <w:iCs/>
        </w:rPr>
      </w:pPr>
      <w:r w:rsidRPr="000F5F3E">
        <w:rPr>
          <w:b/>
          <w:bCs/>
          <w:iCs/>
        </w:rPr>
        <w:t>Detect Motion:</w:t>
      </w:r>
      <w:r w:rsidRPr="000F5F3E">
        <w:rPr>
          <w:iCs/>
        </w:rPr>
        <w:br/>
        <w:t>Use PIR (Passive Infrared) sensors to detect movement within the home.</w:t>
      </w:r>
    </w:p>
    <w:p w14:paraId="63D5167B" w14:textId="77777777" w:rsidR="00567714" w:rsidRPr="000F5F3E" w:rsidRDefault="00567714" w:rsidP="00567714">
      <w:pPr>
        <w:numPr>
          <w:ilvl w:val="0"/>
          <w:numId w:val="1"/>
        </w:numPr>
        <w:rPr>
          <w:iCs/>
        </w:rPr>
      </w:pPr>
      <w:r w:rsidRPr="000F5F3E">
        <w:rPr>
          <w:b/>
          <w:bCs/>
          <w:iCs/>
        </w:rPr>
        <w:t>Trigger Alerts:</w:t>
      </w:r>
      <w:r w:rsidRPr="000F5F3E">
        <w:rPr>
          <w:iCs/>
        </w:rPr>
        <w:br/>
        <w:t>Activate alarms (buzzer, LED, or notifications) when suspicious activity is detected.</w:t>
      </w:r>
    </w:p>
    <w:p w14:paraId="00CC5E6E" w14:textId="77777777" w:rsidR="00567714" w:rsidRPr="000F5F3E" w:rsidRDefault="00567714" w:rsidP="00567714">
      <w:pPr>
        <w:numPr>
          <w:ilvl w:val="0"/>
          <w:numId w:val="1"/>
        </w:numPr>
        <w:rPr>
          <w:iCs/>
        </w:rPr>
      </w:pPr>
      <w:r w:rsidRPr="000F5F3E">
        <w:rPr>
          <w:b/>
          <w:bCs/>
          <w:iCs/>
        </w:rPr>
        <w:t>User Interaction via UI:</w:t>
      </w:r>
      <w:r w:rsidRPr="000F5F3E">
        <w:rPr>
          <w:iCs/>
        </w:rPr>
        <w:br/>
        <w:t>Provide a graphical user interface (GUI) or mobile/web dashboard where users can:</w:t>
      </w:r>
    </w:p>
    <w:p w14:paraId="3B4F4B19" w14:textId="77777777" w:rsidR="00567714" w:rsidRPr="000F5F3E" w:rsidRDefault="00567714" w:rsidP="00567714">
      <w:pPr>
        <w:numPr>
          <w:ilvl w:val="1"/>
          <w:numId w:val="1"/>
        </w:numPr>
        <w:rPr>
          <w:iCs/>
        </w:rPr>
      </w:pPr>
      <w:r w:rsidRPr="000F5F3E">
        <w:rPr>
          <w:iCs/>
        </w:rPr>
        <w:t>Arm/disarm the system.</w:t>
      </w:r>
    </w:p>
    <w:p w14:paraId="6C00CD35" w14:textId="77777777" w:rsidR="00567714" w:rsidRPr="000F5F3E" w:rsidRDefault="00567714" w:rsidP="00567714">
      <w:pPr>
        <w:numPr>
          <w:ilvl w:val="1"/>
          <w:numId w:val="1"/>
        </w:numPr>
        <w:rPr>
          <w:iCs/>
        </w:rPr>
      </w:pPr>
      <w:r w:rsidRPr="000F5F3E">
        <w:rPr>
          <w:iCs/>
        </w:rPr>
        <w:t>View real-time sensor data.</w:t>
      </w:r>
    </w:p>
    <w:p w14:paraId="75CD485C" w14:textId="77777777" w:rsidR="00567714" w:rsidRPr="000F5F3E" w:rsidRDefault="00567714" w:rsidP="00567714">
      <w:pPr>
        <w:numPr>
          <w:ilvl w:val="1"/>
          <w:numId w:val="1"/>
        </w:numPr>
        <w:rPr>
          <w:iCs/>
        </w:rPr>
      </w:pPr>
      <w:r w:rsidRPr="000F5F3E">
        <w:rPr>
          <w:iCs/>
        </w:rPr>
        <w:t>Receive alerts and logs.</w:t>
      </w:r>
    </w:p>
    <w:p w14:paraId="5F5DF704" w14:textId="77777777" w:rsidR="00567714" w:rsidRPr="000F5F3E" w:rsidRDefault="00567714" w:rsidP="00567714">
      <w:pPr>
        <w:numPr>
          <w:ilvl w:val="1"/>
          <w:numId w:val="1"/>
        </w:numPr>
        <w:rPr>
          <w:iCs/>
        </w:rPr>
      </w:pPr>
      <w:r w:rsidRPr="000F5F3E">
        <w:rPr>
          <w:iCs/>
        </w:rPr>
        <w:t>Configure system settings.</w:t>
      </w:r>
    </w:p>
    <w:p w14:paraId="32DA4F90" w14:textId="77777777" w:rsidR="00567714" w:rsidRPr="000F5F3E" w:rsidRDefault="00567714" w:rsidP="00567714">
      <w:pPr>
        <w:numPr>
          <w:ilvl w:val="0"/>
          <w:numId w:val="1"/>
        </w:numPr>
        <w:rPr>
          <w:iCs/>
        </w:rPr>
      </w:pPr>
      <w:r w:rsidRPr="000F5F3E">
        <w:rPr>
          <w:b/>
          <w:bCs/>
          <w:iCs/>
        </w:rPr>
        <w:t>Optional Features:</w:t>
      </w:r>
    </w:p>
    <w:p w14:paraId="7C2B0B7E" w14:textId="77777777" w:rsidR="00567714" w:rsidRPr="000F5F3E" w:rsidRDefault="00567714" w:rsidP="00567714">
      <w:pPr>
        <w:numPr>
          <w:ilvl w:val="1"/>
          <w:numId w:val="1"/>
        </w:numPr>
        <w:rPr>
          <w:iCs/>
        </w:rPr>
      </w:pPr>
      <w:r w:rsidRPr="000F5F3E">
        <w:rPr>
          <w:iCs/>
        </w:rPr>
        <w:t>Environmental monitoring (e.g., temperature, smoke, gas).</w:t>
      </w:r>
    </w:p>
    <w:p w14:paraId="1A64EC38" w14:textId="77777777" w:rsidR="00567714" w:rsidRPr="000F5F3E" w:rsidRDefault="00567714" w:rsidP="00567714">
      <w:pPr>
        <w:numPr>
          <w:ilvl w:val="1"/>
          <w:numId w:val="1"/>
        </w:numPr>
        <w:rPr>
          <w:iCs/>
        </w:rPr>
      </w:pPr>
      <w:r w:rsidRPr="000F5F3E">
        <w:rPr>
          <w:iCs/>
        </w:rPr>
        <w:t>Remote access via Wi-Fi or cloud services.</w:t>
      </w:r>
    </w:p>
    <w:p w14:paraId="2CC6D52B" w14:textId="77777777" w:rsidR="00567714" w:rsidRPr="000F5F3E" w:rsidRDefault="00567714" w:rsidP="00567714">
      <w:pPr>
        <w:numPr>
          <w:ilvl w:val="1"/>
          <w:numId w:val="1"/>
        </w:numPr>
        <w:rPr>
          <w:iCs/>
        </w:rPr>
      </w:pPr>
      <w:r w:rsidRPr="000F5F3E">
        <w:rPr>
          <w:iCs/>
        </w:rPr>
        <w:t>Battery backup or low-power operation.</w:t>
      </w:r>
    </w:p>
    <w:p w14:paraId="62ECAEA2" w14:textId="77777777" w:rsidR="00567714" w:rsidRPr="000F5F3E" w:rsidRDefault="00567714" w:rsidP="00567714">
      <w:pPr>
        <w:rPr>
          <w:b/>
          <w:bCs/>
          <w:iCs/>
        </w:rPr>
      </w:pPr>
      <w:r w:rsidRPr="000F5F3E">
        <w:rPr>
          <w:b/>
          <w:bCs/>
          <w:iCs/>
        </w:rPr>
        <w:t>Why It Is Important:</w:t>
      </w:r>
    </w:p>
    <w:p w14:paraId="2CF458CA" w14:textId="77777777" w:rsidR="00567714" w:rsidRPr="000F5F3E" w:rsidRDefault="00567714" w:rsidP="00567714">
      <w:pPr>
        <w:numPr>
          <w:ilvl w:val="0"/>
          <w:numId w:val="2"/>
        </w:numPr>
        <w:rPr>
          <w:iCs/>
        </w:rPr>
      </w:pPr>
      <w:r w:rsidRPr="000F5F3E">
        <w:rPr>
          <w:b/>
          <w:bCs/>
          <w:iCs/>
        </w:rPr>
        <w:lastRenderedPageBreak/>
        <w:t>Real-World Relevance:</w:t>
      </w:r>
      <w:r w:rsidRPr="000F5F3E">
        <w:rPr>
          <w:iCs/>
        </w:rPr>
        <w:br/>
        <w:t>Home security is a critical concern, and this project simulates a practical application of embedded systems in everyday life.</w:t>
      </w:r>
    </w:p>
    <w:p w14:paraId="34FF125A" w14:textId="77777777" w:rsidR="00567714" w:rsidRPr="000F5F3E" w:rsidRDefault="00567714" w:rsidP="00567714">
      <w:pPr>
        <w:numPr>
          <w:ilvl w:val="0"/>
          <w:numId w:val="2"/>
        </w:numPr>
        <w:rPr>
          <w:iCs/>
        </w:rPr>
      </w:pPr>
      <w:r w:rsidRPr="000F5F3E">
        <w:rPr>
          <w:b/>
          <w:bCs/>
          <w:iCs/>
        </w:rPr>
        <w:t>Skill Development:</w:t>
      </w:r>
      <w:r w:rsidRPr="000F5F3E">
        <w:rPr>
          <w:iCs/>
        </w:rPr>
        <w:br/>
        <w:t>Students will gain hands-on experience with:</w:t>
      </w:r>
    </w:p>
    <w:p w14:paraId="386FDFC9" w14:textId="77777777" w:rsidR="00567714" w:rsidRPr="000F5F3E" w:rsidRDefault="00567714" w:rsidP="00567714">
      <w:pPr>
        <w:numPr>
          <w:ilvl w:val="1"/>
          <w:numId w:val="2"/>
        </w:numPr>
        <w:rPr>
          <w:iCs/>
        </w:rPr>
      </w:pPr>
      <w:r w:rsidRPr="000F5F3E">
        <w:rPr>
          <w:iCs/>
        </w:rPr>
        <w:t>Sensor integration.</w:t>
      </w:r>
    </w:p>
    <w:p w14:paraId="36E8FABC" w14:textId="77777777" w:rsidR="00567714" w:rsidRPr="000F5F3E" w:rsidRDefault="00567714" w:rsidP="00567714">
      <w:pPr>
        <w:numPr>
          <w:ilvl w:val="1"/>
          <w:numId w:val="2"/>
        </w:numPr>
        <w:rPr>
          <w:iCs/>
        </w:rPr>
      </w:pPr>
      <w:r w:rsidRPr="000F5F3E">
        <w:rPr>
          <w:iCs/>
        </w:rPr>
        <w:t>Microcontroller programming.</w:t>
      </w:r>
    </w:p>
    <w:p w14:paraId="22E7DA89" w14:textId="77777777" w:rsidR="00567714" w:rsidRPr="000F5F3E" w:rsidRDefault="00567714" w:rsidP="00567714">
      <w:pPr>
        <w:numPr>
          <w:ilvl w:val="1"/>
          <w:numId w:val="2"/>
        </w:numPr>
        <w:rPr>
          <w:iCs/>
        </w:rPr>
      </w:pPr>
      <w:r w:rsidRPr="000F5F3E">
        <w:rPr>
          <w:iCs/>
        </w:rPr>
        <w:t>Communication protocols (e.g., UART, I2C, Wi-Fi).</w:t>
      </w:r>
    </w:p>
    <w:p w14:paraId="33B78440" w14:textId="77777777" w:rsidR="00567714" w:rsidRPr="000F5F3E" w:rsidRDefault="00567714" w:rsidP="00567714">
      <w:pPr>
        <w:numPr>
          <w:ilvl w:val="1"/>
          <w:numId w:val="2"/>
        </w:numPr>
        <w:rPr>
          <w:iCs/>
        </w:rPr>
      </w:pPr>
      <w:r w:rsidRPr="000F5F3E">
        <w:rPr>
          <w:iCs/>
        </w:rPr>
        <w:t>UI/UX design and development.</w:t>
      </w:r>
    </w:p>
    <w:p w14:paraId="225953DC" w14:textId="77777777" w:rsidR="00567714" w:rsidRPr="000F5F3E" w:rsidRDefault="00567714" w:rsidP="00567714">
      <w:pPr>
        <w:numPr>
          <w:ilvl w:val="1"/>
          <w:numId w:val="2"/>
        </w:numPr>
        <w:rPr>
          <w:iCs/>
        </w:rPr>
      </w:pPr>
      <w:r w:rsidRPr="000F5F3E">
        <w:rPr>
          <w:iCs/>
        </w:rPr>
        <w:t>System debugging and testing.</w:t>
      </w:r>
    </w:p>
    <w:p w14:paraId="57F2D2C5" w14:textId="77777777" w:rsidR="00567714" w:rsidRPr="000F5F3E" w:rsidRDefault="00567714" w:rsidP="00567714">
      <w:pPr>
        <w:numPr>
          <w:ilvl w:val="0"/>
          <w:numId w:val="2"/>
        </w:numPr>
        <w:rPr>
          <w:iCs/>
        </w:rPr>
      </w:pPr>
      <w:r w:rsidRPr="000F5F3E">
        <w:rPr>
          <w:b/>
          <w:bCs/>
          <w:iCs/>
        </w:rPr>
        <w:t>Interdisciplinary Learning:</w:t>
      </w:r>
      <w:r w:rsidRPr="000F5F3E">
        <w:rPr>
          <w:iCs/>
        </w:rPr>
        <w:br/>
        <w:t>Combines knowledge from electronics, software engineering, networking, and human-computer interaction.</w:t>
      </w:r>
    </w:p>
    <w:p w14:paraId="0DA2595F" w14:textId="085D2FFE" w:rsidR="00567714" w:rsidRPr="000F5F3E" w:rsidRDefault="00567714" w:rsidP="00B25B16">
      <w:pPr>
        <w:numPr>
          <w:ilvl w:val="0"/>
          <w:numId w:val="2"/>
        </w:numPr>
        <w:rPr>
          <w:iCs/>
        </w:rPr>
      </w:pPr>
      <w:r w:rsidRPr="000F5F3E">
        <w:rPr>
          <w:b/>
          <w:bCs/>
          <w:iCs/>
        </w:rPr>
        <w:t>Scalability and Innovation:</w:t>
      </w:r>
      <w:r w:rsidRPr="000F5F3E">
        <w:rPr>
          <w:iCs/>
        </w:rPr>
        <w:br/>
        <w:t>The project can be expanded with features like facial recognition, voice control, or AI-based threat detection, encouraging creativity and deeper learning.</w:t>
      </w:r>
    </w:p>
    <w:p w14:paraId="43CDC867" w14:textId="26FB67B0" w:rsidR="00B25B16" w:rsidRDefault="00B25B16" w:rsidP="00B25B16">
      <w:pPr>
        <w:pStyle w:val="Heading1"/>
      </w:pPr>
      <w:r>
        <w:t>Schedule</w:t>
      </w:r>
      <w:r w:rsidR="003A7B9E">
        <w:t xml:space="preserve"> and Meeting Attendance</w:t>
      </w:r>
    </w:p>
    <w:p w14:paraId="58DC68A6" w14:textId="1AA77C3A" w:rsidR="003A7B9E" w:rsidRDefault="00B25B16" w:rsidP="00B25B16">
      <w:pPr>
        <w:rPr>
          <w:i/>
        </w:rPr>
      </w:pPr>
      <w:r>
        <w:rPr>
          <w:i/>
        </w:rPr>
        <w:t>Update your set of tasks in Monday.com. Create new tasks as necessary. Export main table to Excel, Kanban board to PDF, and Gantt chart to PDF and turn in with this sheet.</w:t>
      </w:r>
    </w:p>
    <w:p w14:paraId="394F5F90" w14:textId="27F6B230" w:rsidR="003A7B9E" w:rsidRDefault="000F5F3E" w:rsidP="00B25B16">
      <w:pPr>
        <w:rPr>
          <w:iCs/>
        </w:rPr>
      </w:pPr>
      <w:r>
        <w:rPr>
          <w:iCs/>
        </w:rPr>
        <w:t>Joel Brautigam – Was at the meeting in-person</w:t>
      </w:r>
    </w:p>
    <w:p w14:paraId="2A7CFD10" w14:textId="1860AE54" w:rsidR="009F5385" w:rsidRDefault="009F5385" w:rsidP="00B25B16">
      <w:pPr>
        <w:rPr>
          <w:iCs/>
        </w:rPr>
      </w:pPr>
      <w:r>
        <w:rPr>
          <w:iCs/>
        </w:rPr>
        <w:t>Nicholas Bastian – Was at the meeting in-person</w:t>
      </w:r>
    </w:p>
    <w:p w14:paraId="1B83919E" w14:textId="2F6226DE" w:rsidR="009F5385" w:rsidRDefault="009F5385" w:rsidP="00B25B16">
      <w:pPr>
        <w:rPr>
          <w:iCs/>
        </w:rPr>
      </w:pPr>
      <w:r>
        <w:rPr>
          <w:iCs/>
        </w:rPr>
        <w:t>James Green – Was at the meeting via Zoom Call</w:t>
      </w:r>
    </w:p>
    <w:p w14:paraId="565B75A0" w14:textId="1139C9BD" w:rsidR="009F5385" w:rsidRPr="000F5F3E" w:rsidRDefault="009F5385" w:rsidP="00B25B16">
      <w:pPr>
        <w:rPr>
          <w:iCs/>
        </w:rPr>
      </w:pPr>
      <w:r>
        <w:rPr>
          <w:iCs/>
        </w:rPr>
        <w:t>Kein Lika – Briefly meet over phone and gave status reports via text</w:t>
      </w:r>
    </w:p>
    <w:p w14:paraId="35996F95" w14:textId="49A98B79" w:rsidR="00B25B16" w:rsidRDefault="00B25B16" w:rsidP="00B25B16">
      <w:pPr>
        <w:pStyle w:val="Heading1"/>
      </w:pPr>
      <w:r>
        <w:t>Derived Requirements</w:t>
      </w:r>
    </w:p>
    <w:p w14:paraId="5A5A64F2" w14:textId="0E2DE331" w:rsidR="00B25B16" w:rsidRDefault="00B25B16" w:rsidP="00B25B16">
      <w:pPr>
        <w:rPr>
          <w:i/>
        </w:rPr>
      </w:pPr>
      <w:r>
        <w:rPr>
          <w:i/>
        </w:rPr>
        <w:t xml:space="preserve">Update the requirements for your project. Highlight changes: </w:t>
      </w:r>
      <w:r w:rsidRPr="00B25B16">
        <w:rPr>
          <w:i/>
          <w:strike/>
        </w:rPr>
        <w:t>strikethrough</w:t>
      </w:r>
      <w:r>
        <w:rPr>
          <w:i/>
        </w:rPr>
        <w:t xml:space="preserve"> for removed requirements, </w:t>
      </w:r>
      <w:r w:rsidRPr="00B25B16">
        <w:rPr>
          <w:b/>
          <w:bCs/>
          <w:i/>
        </w:rPr>
        <w:t>bold</w:t>
      </w:r>
      <w:r>
        <w:rPr>
          <w:i/>
        </w:rPr>
        <w:t xml:space="preserve"> for new requirements, normal font for unchanged.</w:t>
      </w:r>
    </w:p>
    <w:p w14:paraId="16F57C14" w14:textId="77777777" w:rsidR="00BC098D" w:rsidRDefault="00BC098D" w:rsidP="00BC098D">
      <w:pPr>
        <w:pStyle w:val="Heading2"/>
      </w:pPr>
      <w:r>
        <w:t>General Requirements</w:t>
      </w:r>
    </w:p>
    <w:p w14:paraId="62A5D0A6" w14:textId="77777777" w:rsidR="00BC098D" w:rsidRPr="00BB7E0D" w:rsidRDefault="00BC098D" w:rsidP="00BC098D">
      <w:pPr>
        <w:rPr>
          <w:b/>
          <w:bCs/>
        </w:rPr>
      </w:pPr>
      <w:r w:rsidRPr="00BB7E0D">
        <w:rPr>
          <w:b/>
          <w:bCs/>
        </w:rPr>
        <w:t>Form Factor</w:t>
      </w:r>
    </w:p>
    <w:p w14:paraId="0E4251CA" w14:textId="77777777" w:rsidR="00BC098D" w:rsidRPr="00BB7E0D" w:rsidRDefault="00BC098D" w:rsidP="00BC098D">
      <w:pPr>
        <w:pStyle w:val="ListParagraph"/>
        <w:numPr>
          <w:ilvl w:val="0"/>
          <w:numId w:val="6"/>
        </w:numPr>
      </w:pPr>
      <w:r w:rsidRPr="00BB7E0D">
        <w:t>Small, contained units.</w:t>
      </w:r>
    </w:p>
    <w:p w14:paraId="214871ED" w14:textId="77777777" w:rsidR="00BC098D" w:rsidRPr="00BB7E0D" w:rsidRDefault="00BC098D" w:rsidP="00BC098D">
      <w:pPr>
        <w:pStyle w:val="ListParagraph"/>
        <w:numPr>
          <w:ilvl w:val="0"/>
          <w:numId w:val="6"/>
        </w:numPr>
      </w:pPr>
      <w:r w:rsidRPr="00BB7E0D">
        <w:t>Sensors are individual.</w:t>
      </w:r>
    </w:p>
    <w:p w14:paraId="734745C5" w14:textId="77777777" w:rsidR="00BC098D" w:rsidRPr="00BB7E0D" w:rsidRDefault="00BC098D" w:rsidP="00BC098D">
      <w:pPr>
        <w:pStyle w:val="ListParagraph"/>
        <w:numPr>
          <w:ilvl w:val="0"/>
          <w:numId w:val="6"/>
        </w:numPr>
      </w:pPr>
      <w:r w:rsidRPr="00BB7E0D">
        <w:lastRenderedPageBreak/>
        <w:t>Wired connections</w:t>
      </w:r>
    </w:p>
    <w:p w14:paraId="104C8B02" w14:textId="77777777" w:rsidR="00BC098D" w:rsidRPr="00BB7E0D" w:rsidRDefault="00BC098D" w:rsidP="00BC098D">
      <w:pPr>
        <w:rPr>
          <w:b/>
          <w:bCs/>
        </w:rPr>
      </w:pPr>
      <w:r w:rsidRPr="00BB7E0D">
        <w:rPr>
          <w:b/>
          <w:bCs/>
        </w:rPr>
        <w:t>Power</w:t>
      </w:r>
    </w:p>
    <w:p w14:paraId="637D89B1" w14:textId="77777777" w:rsidR="00BC098D" w:rsidRPr="00BB7E0D" w:rsidRDefault="00BC098D" w:rsidP="00BC098D">
      <w:pPr>
        <w:pStyle w:val="ListParagraph"/>
        <w:numPr>
          <w:ilvl w:val="0"/>
          <w:numId w:val="5"/>
        </w:numPr>
      </w:pPr>
      <w:r w:rsidRPr="00BB7E0D">
        <w:t>Runs off 120v AC.</w:t>
      </w:r>
    </w:p>
    <w:p w14:paraId="62182D75" w14:textId="77777777" w:rsidR="00BC098D" w:rsidRPr="00BB7E0D" w:rsidRDefault="00BC098D" w:rsidP="00BC098D">
      <w:pPr>
        <w:rPr>
          <w:b/>
          <w:bCs/>
        </w:rPr>
      </w:pPr>
      <w:r w:rsidRPr="00BB7E0D">
        <w:rPr>
          <w:b/>
          <w:bCs/>
        </w:rPr>
        <w:t>Hardware</w:t>
      </w:r>
    </w:p>
    <w:p w14:paraId="5494B965" w14:textId="77777777" w:rsidR="00BC098D" w:rsidRPr="00BB7E0D" w:rsidRDefault="00BC098D" w:rsidP="00BC098D">
      <w:pPr>
        <w:pStyle w:val="ListParagraph"/>
        <w:numPr>
          <w:ilvl w:val="0"/>
          <w:numId w:val="4"/>
        </w:numPr>
      </w:pPr>
      <w:r w:rsidRPr="00BB7E0D">
        <w:t>Currently we want the system to run on a Raspberry Pi. For sake of our software lead.</w:t>
      </w:r>
    </w:p>
    <w:p w14:paraId="68993400" w14:textId="77777777" w:rsidR="00BC098D" w:rsidRPr="00BB7E0D" w:rsidRDefault="00BC098D" w:rsidP="00BC098D">
      <w:pPr>
        <w:rPr>
          <w:b/>
          <w:bCs/>
        </w:rPr>
      </w:pPr>
      <w:r w:rsidRPr="00BB7E0D">
        <w:rPr>
          <w:b/>
          <w:bCs/>
        </w:rPr>
        <w:t>Interface</w:t>
      </w:r>
    </w:p>
    <w:p w14:paraId="586CDBCF" w14:textId="77777777" w:rsidR="00BC098D" w:rsidRPr="00BB7E0D" w:rsidRDefault="00BC098D" w:rsidP="00BC098D">
      <w:pPr>
        <w:pStyle w:val="ListParagraph"/>
        <w:numPr>
          <w:ilvl w:val="0"/>
          <w:numId w:val="3"/>
        </w:numPr>
      </w:pPr>
      <w:r w:rsidRPr="00BB7E0D">
        <w:t>Some sort of applet could be web based, but it runs locally on the pi.</w:t>
      </w:r>
    </w:p>
    <w:p w14:paraId="63397F0C" w14:textId="77777777" w:rsidR="00BC098D" w:rsidRDefault="00BC098D" w:rsidP="00BC098D">
      <w:pPr>
        <w:pStyle w:val="Heading2"/>
      </w:pPr>
      <w:r>
        <w:t>Interface Requirements</w:t>
      </w:r>
    </w:p>
    <w:p w14:paraId="2FCBC9F3" w14:textId="77777777" w:rsidR="00BC098D" w:rsidRDefault="00BC098D" w:rsidP="00BC098D">
      <w:pPr>
        <w:rPr>
          <w:i/>
        </w:rPr>
      </w:pPr>
      <w:r>
        <w:rPr>
          <w:i/>
        </w:rPr>
        <w:t>Interface requirements detail the interfaces of the system and cover items such as communication standards, protocols, baud/bit rates, cloud connectivity, security, etc. Use these to help guide hardware selection and software design.</w:t>
      </w:r>
    </w:p>
    <w:p w14:paraId="380F39E8" w14:textId="77777777" w:rsidR="00BC098D" w:rsidRPr="005C786C" w:rsidRDefault="00BC098D" w:rsidP="00BC098D">
      <w:pPr>
        <w:rPr>
          <w:b/>
          <w:bCs/>
          <w:iCs/>
        </w:rPr>
      </w:pPr>
      <w:r w:rsidRPr="005C786C">
        <w:rPr>
          <w:b/>
          <w:bCs/>
          <w:iCs/>
        </w:rPr>
        <w:t>Communication Protocols</w:t>
      </w:r>
    </w:p>
    <w:p w14:paraId="3B2D4FD3" w14:textId="77777777" w:rsidR="00BC098D" w:rsidRPr="005C786C" w:rsidRDefault="00BC098D" w:rsidP="00BC098D">
      <w:pPr>
        <w:numPr>
          <w:ilvl w:val="0"/>
          <w:numId w:val="7"/>
        </w:numPr>
        <w:rPr>
          <w:iCs/>
        </w:rPr>
      </w:pPr>
      <w:r w:rsidRPr="005C786C">
        <w:rPr>
          <w:b/>
          <w:bCs/>
          <w:iCs/>
        </w:rPr>
        <w:t>UART</w:t>
      </w:r>
      <w:r w:rsidRPr="005C786C">
        <w:rPr>
          <w:iCs/>
        </w:rPr>
        <w:t xml:space="preserve"> (9600–115200 bps): For serial communication with sensors and actuators.</w:t>
      </w:r>
    </w:p>
    <w:p w14:paraId="545C239F" w14:textId="77777777" w:rsidR="00BC098D" w:rsidRPr="005C786C" w:rsidRDefault="00BC098D" w:rsidP="00BC098D">
      <w:pPr>
        <w:numPr>
          <w:ilvl w:val="0"/>
          <w:numId w:val="7"/>
        </w:numPr>
        <w:rPr>
          <w:iCs/>
        </w:rPr>
      </w:pPr>
      <w:r w:rsidRPr="005C786C">
        <w:rPr>
          <w:b/>
          <w:bCs/>
          <w:iCs/>
        </w:rPr>
        <w:t>I2C</w:t>
      </w:r>
      <w:r w:rsidRPr="005C786C">
        <w:rPr>
          <w:iCs/>
        </w:rPr>
        <w:t xml:space="preserve"> (100–400 kHz): For low-speed sensor interfacing.</w:t>
      </w:r>
    </w:p>
    <w:p w14:paraId="6DCF8006" w14:textId="77777777" w:rsidR="00BC098D" w:rsidRPr="005C786C" w:rsidRDefault="00BC098D" w:rsidP="00BC098D">
      <w:pPr>
        <w:numPr>
          <w:ilvl w:val="0"/>
          <w:numId w:val="7"/>
        </w:numPr>
        <w:rPr>
          <w:iCs/>
        </w:rPr>
      </w:pPr>
      <w:r w:rsidRPr="005C786C">
        <w:rPr>
          <w:b/>
          <w:bCs/>
          <w:iCs/>
        </w:rPr>
        <w:t>SPI</w:t>
      </w:r>
      <w:r w:rsidRPr="005C786C">
        <w:rPr>
          <w:iCs/>
        </w:rPr>
        <w:t xml:space="preserve"> (up to 10 MHz): For high-speed peripherals.</w:t>
      </w:r>
    </w:p>
    <w:p w14:paraId="4C6F4A49" w14:textId="77777777" w:rsidR="00BC098D" w:rsidRPr="005C786C" w:rsidRDefault="00BC098D" w:rsidP="00BC098D">
      <w:pPr>
        <w:numPr>
          <w:ilvl w:val="0"/>
          <w:numId w:val="7"/>
        </w:numPr>
        <w:rPr>
          <w:iCs/>
        </w:rPr>
      </w:pPr>
      <w:r w:rsidRPr="005C786C">
        <w:rPr>
          <w:b/>
          <w:bCs/>
          <w:iCs/>
        </w:rPr>
        <w:t>Wi-Fi (802.11 b/g/n)</w:t>
      </w:r>
      <w:r w:rsidRPr="005C786C">
        <w:rPr>
          <w:iCs/>
        </w:rPr>
        <w:t>: For wireless connectivity to cloud and UI.</w:t>
      </w:r>
    </w:p>
    <w:p w14:paraId="64819FC5" w14:textId="77777777" w:rsidR="00BC098D" w:rsidRPr="005C786C" w:rsidRDefault="00BC098D" w:rsidP="00BC098D">
      <w:pPr>
        <w:rPr>
          <w:b/>
          <w:bCs/>
          <w:iCs/>
        </w:rPr>
      </w:pPr>
      <w:r w:rsidRPr="005C786C">
        <w:rPr>
          <w:b/>
          <w:bCs/>
          <w:iCs/>
        </w:rPr>
        <w:t>Cloud &amp; Remote Access</w:t>
      </w:r>
    </w:p>
    <w:p w14:paraId="5BDB2CD2" w14:textId="77777777" w:rsidR="00BC098D" w:rsidRPr="005C786C" w:rsidRDefault="00BC098D" w:rsidP="00BC098D">
      <w:pPr>
        <w:numPr>
          <w:ilvl w:val="0"/>
          <w:numId w:val="8"/>
        </w:numPr>
        <w:rPr>
          <w:iCs/>
        </w:rPr>
      </w:pPr>
      <w:r w:rsidRPr="005C786C">
        <w:rPr>
          <w:b/>
          <w:bCs/>
          <w:iCs/>
        </w:rPr>
        <w:t>Protocols:</w:t>
      </w:r>
      <w:r w:rsidRPr="005C786C">
        <w:rPr>
          <w:iCs/>
        </w:rPr>
        <w:t xml:space="preserve"> MQTT (port 1883/8883) and HTTPS (port 443).</w:t>
      </w:r>
    </w:p>
    <w:p w14:paraId="02534F7B" w14:textId="77777777" w:rsidR="00BC098D" w:rsidRPr="005C786C" w:rsidRDefault="00BC098D" w:rsidP="00BC098D">
      <w:pPr>
        <w:numPr>
          <w:ilvl w:val="0"/>
          <w:numId w:val="8"/>
        </w:numPr>
        <w:rPr>
          <w:iCs/>
        </w:rPr>
      </w:pPr>
      <w:r w:rsidRPr="005C786C">
        <w:rPr>
          <w:b/>
          <w:bCs/>
          <w:iCs/>
        </w:rPr>
        <w:t>Platform:</w:t>
      </w:r>
      <w:r w:rsidRPr="005C786C">
        <w:rPr>
          <w:iCs/>
        </w:rPr>
        <w:t xml:space="preserve"> AWS IoT, Firebase, or similar.</w:t>
      </w:r>
    </w:p>
    <w:p w14:paraId="511CD755" w14:textId="77777777" w:rsidR="00BC098D" w:rsidRPr="005C786C" w:rsidRDefault="00BC098D" w:rsidP="00BC098D">
      <w:pPr>
        <w:numPr>
          <w:ilvl w:val="0"/>
          <w:numId w:val="8"/>
        </w:numPr>
        <w:rPr>
          <w:iCs/>
        </w:rPr>
      </w:pPr>
      <w:r w:rsidRPr="005C786C">
        <w:rPr>
          <w:b/>
          <w:bCs/>
          <w:iCs/>
        </w:rPr>
        <w:t>Features:</w:t>
      </w:r>
      <w:r w:rsidRPr="005C786C">
        <w:rPr>
          <w:iCs/>
        </w:rPr>
        <w:t xml:space="preserve"> Real-time data, alerts, remote control via web/mobile dashboard.</w:t>
      </w:r>
    </w:p>
    <w:p w14:paraId="5A7DB3D1" w14:textId="77777777" w:rsidR="00BC098D" w:rsidRPr="005C786C" w:rsidRDefault="00BC098D" w:rsidP="00BC098D">
      <w:pPr>
        <w:rPr>
          <w:b/>
          <w:bCs/>
          <w:iCs/>
        </w:rPr>
      </w:pPr>
      <w:r w:rsidRPr="005C786C">
        <w:rPr>
          <w:b/>
          <w:bCs/>
          <w:iCs/>
        </w:rPr>
        <w:t>Security</w:t>
      </w:r>
    </w:p>
    <w:p w14:paraId="236844E6" w14:textId="77777777" w:rsidR="00BC098D" w:rsidRPr="005C786C" w:rsidRDefault="00BC098D" w:rsidP="00BC098D">
      <w:pPr>
        <w:numPr>
          <w:ilvl w:val="0"/>
          <w:numId w:val="9"/>
        </w:numPr>
        <w:rPr>
          <w:iCs/>
        </w:rPr>
      </w:pPr>
      <w:r w:rsidRPr="005C786C">
        <w:rPr>
          <w:b/>
          <w:bCs/>
          <w:iCs/>
        </w:rPr>
        <w:t>Authentication:</w:t>
      </w:r>
      <w:r w:rsidRPr="005C786C">
        <w:rPr>
          <w:iCs/>
        </w:rPr>
        <w:t xml:space="preserve"> Login required for dashboard access.</w:t>
      </w:r>
    </w:p>
    <w:p w14:paraId="7227FB93" w14:textId="77777777" w:rsidR="00BC098D" w:rsidRPr="005C786C" w:rsidRDefault="00BC098D" w:rsidP="00BC098D">
      <w:pPr>
        <w:rPr>
          <w:b/>
          <w:bCs/>
          <w:iCs/>
        </w:rPr>
      </w:pPr>
      <w:r w:rsidRPr="005C786C">
        <w:rPr>
          <w:b/>
          <w:bCs/>
          <w:iCs/>
        </w:rPr>
        <w:t>Hardware Interfaces</w:t>
      </w:r>
    </w:p>
    <w:p w14:paraId="02EB364F" w14:textId="77777777" w:rsidR="00BC098D" w:rsidRPr="005C786C" w:rsidRDefault="00BC098D" w:rsidP="00BC098D">
      <w:pPr>
        <w:numPr>
          <w:ilvl w:val="0"/>
          <w:numId w:val="10"/>
        </w:numPr>
        <w:rPr>
          <w:iCs/>
        </w:rPr>
      </w:pPr>
      <w:r w:rsidRPr="005C786C">
        <w:rPr>
          <w:b/>
          <w:bCs/>
          <w:iCs/>
        </w:rPr>
        <w:t>GPIO:</w:t>
      </w:r>
      <w:r w:rsidRPr="005C786C">
        <w:rPr>
          <w:iCs/>
        </w:rPr>
        <w:t xml:space="preserve"> For sensor and actuator connections.</w:t>
      </w:r>
    </w:p>
    <w:p w14:paraId="148F2A93" w14:textId="77777777" w:rsidR="00BC098D" w:rsidRPr="005C786C" w:rsidRDefault="00BC098D" w:rsidP="00BC098D">
      <w:pPr>
        <w:numPr>
          <w:ilvl w:val="0"/>
          <w:numId w:val="10"/>
        </w:numPr>
        <w:rPr>
          <w:iCs/>
        </w:rPr>
      </w:pPr>
      <w:r w:rsidRPr="005C786C">
        <w:rPr>
          <w:b/>
          <w:bCs/>
          <w:iCs/>
        </w:rPr>
        <w:t>Power:</w:t>
      </w:r>
      <w:r w:rsidRPr="005C786C">
        <w:rPr>
          <w:iCs/>
        </w:rPr>
        <w:t xml:space="preserve"> 120V AC with optional battery backup.</w:t>
      </w:r>
    </w:p>
    <w:p w14:paraId="536113E2" w14:textId="77777777" w:rsidR="00BC098D" w:rsidRDefault="00BC098D" w:rsidP="00BC098D">
      <w:pPr>
        <w:pStyle w:val="Heading2"/>
      </w:pPr>
      <w:r>
        <w:t>Functional Requirements</w:t>
      </w:r>
    </w:p>
    <w:p w14:paraId="4E44A4B6" w14:textId="77777777" w:rsidR="00BC098D" w:rsidRDefault="00BC098D" w:rsidP="00BC098D">
      <w:pPr>
        <w:rPr>
          <w:i/>
        </w:rPr>
      </w:pPr>
      <w:r>
        <w:rPr>
          <w:i/>
        </w:rPr>
        <w:t>Functional requirements detail the features and overall functionality of the system and cover items such as specific capabilities and behaviors required to fulfill the scope of the project.</w:t>
      </w:r>
    </w:p>
    <w:p w14:paraId="3A6FAB44" w14:textId="77777777" w:rsidR="00BC098D" w:rsidRPr="00BB7E0D" w:rsidRDefault="00BC098D" w:rsidP="00BC098D">
      <w:pPr>
        <w:rPr>
          <w:b/>
          <w:bCs/>
          <w:iCs/>
        </w:rPr>
      </w:pPr>
      <w:r w:rsidRPr="00BB7E0D">
        <w:rPr>
          <w:b/>
          <w:bCs/>
          <w:iCs/>
        </w:rPr>
        <w:t>Security Monitoring</w:t>
      </w:r>
    </w:p>
    <w:p w14:paraId="690A1EAD" w14:textId="77777777" w:rsidR="00BC098D" w:rsidRPr="00BB7E0D" w:rsidRDefault="00BC098D" w:rsidP="00BC098D">
      <w:pPr>
        <w:numPr>
          <w:ilvl w:val="0"/>
          <w:numId w:val="11"/>
        </w:numPr>
        <w:rPr>
          <w:iCs/>
        </w:rPr>
      </w:pPr>
      <w:r w:rsidRPr="00BB7E0D">
        <w:rPr>
          <w:b/>
          <w:bCs/>
          <w:iCs/>
        </w:rPr>
        <w:lastRenderedPageBreak/>
        <w:t>Entry Detection:</w:t>
      </w:r>
      <w:r w:rsidRPr="00BB7E0D">
        <w:rPr>
          <w:iCs/>
        </w:rPr>
        <w:t xml:space="preserve"> Magnetic reed switches detect door/window openings.</w:t>
      </w:r>
    </w:p>
    <w:p w14:paraId="4447BDEC" w14:textId="77777777" w:rsidR="00BC098D" w:rsidRPr="00BB7E0D" w:rsidRDefault="00BC098D" w:rsidP="00BC098D">
      <w:pPr>
        <w:numPr>
          <w:ilvl w:val="0"/>
          <w:numId w:val="11"/>
        </w:numPr>
        <w:rPr>
          <w:iCs/>
        </w:rPr>
      </w:pPr>
      <w:r w:rsidRPr="00BB7E0D">
        <w:rPr>
          <w:b/>
          <w:bCs/>
          <w:iCs/>
        </w:rPr>
        <w:t>Motion Detection:</w:t>
      </w:r>
      <w:r w:rsidRPr="00BB7E0D">
        <w:rPr>
          <w:iCs/>
        </w:rPr>
        <w:t xml:space="preserve"> PIR sensors monitor movement inside the home.</w:t>
      </w:r>
    </w:p>
    <w:p w14:paraId="0F4DCFDE" w14:textId="77777777" w:rsidR="00BC098D" w:rsidRPr="00BB7E0D" w:rsidRDefault="00BC098D" w:rsidP="00BC098D">
      <w:pPr>
        <w:numPr>
          <w:ilvl w:val="0"/>
          <w:numId w:val="11"/>
        </w:numPr>
        <w:rPr>
          <w:iCs/>
        </w:rPr>
      </w:pPr>
      <w:r w:rsidRPr="00BB7E0D">
        <w:rPr>
          <w:b/>
          <w:bCs/>
          <w:iCs/>
        </w:rPr>
        <w:t>Alert System:</w:t>
      </w:r>
      <w:r w:rsidRPr="00BB7E0D">
        <w:rPr>
          <w:iCs/>
        </w:rPr>
        <w:t xml:space="preserve"> Triggers alarms (buzzer, LED, or notifications) upon suspicious activity.</w:t>
      </w:r>
    </w:p>
    <w:p w14:paraId="372C35EA" w14:textId="77777777" w:rsidR="00BC098D" w:rsidRPr="00BB7E0D" w:rsidRDefault="00BC098D" w:rsidP="00BC098D">
      <w:pPr>
        <w:rPr>
          <w:b/>
          <w:bCs/>
          <w:iCs/>
        </w:rPr>
      </w:pPr>
      <w:r w:rsidRPr="00BB7E0D">
        <w:rPr>
          <w:b/>
          <w:bCs/>
          <w:iCs/>
        </w:rPr>
        <w:t>User Interaction</w:t>
      </w:r>
    </w:p>
    <w:p w14:paraId="361D29AD" w14:textId="77777777" w:rsidR="00BC098D" w:rsidRPr="00BB7E0D" w:rsidRDefault="00BC098D" w:rsidP="00BC098D">
      <w:pPr>
        <w:numPr>
          <w:ilvl w:val="0"/>
          <w:numId w:val="12"/>
        </w:numPr>
        <w:rPr>
          <w:iCs/>
        </w:rPr>
      </w:pPr>
      <w:r w:rsidRPr="00BB7E0D">
        <w:rPr>
          <w:b/>
          <w:bCs/>
          <w:iCs/>
        </w:rPr>
        <w:t>Dashboard Access:</w:t>
      </w:r>
      <w:r w:rsidRPr="00BB7E0D">
        <w:rPr>
          <w:iCs/>
        </w:rPr>
        <w:t xml:space="preserve"> Users can arm/disarm the system, view sensor data, receive alerts, and configure settings via a local web or mobile dashboard.</w:t>
      </w:r>
    </w:p>
    <w:p w14:paraId="17D49942" w14:textId="77777777" w:rsidR="00BC098D" w:rsidRPr="00BB7E0D" w:rsidRDefault="00BC098D" w:rsidP="00BC098D">
      <w:pPr>
        <w:rPr>
          <w:b/>
          <w:bCs/>
          <w:iCs/>
        </w:rPr>
      </w:pPr>
      <w:r w:rsidRPr="00BB7E0D">
        <w:rPr>
          <w:b/>
          <w:bCs/>
          <w:iCs/>
        </w:rPr>
        <w:t>Environmental Monitoring (Optional)</w:t>
      </w:r>
    </w:p>
    <w:p w14:paraId="5208306C" w14:textId="77777777" w:rsidR="00BC098D" w:rsidRPr="00BB7E0D" w:rsidRDefault="00BC098D" w:rsidP="00BC098D">
      <w:pPr>
        <w:numPr>
          <w:ilvl w:val="0"/>
          <w:numId w:val="13"/>
        </w:numPr>
        <w:rPr>
          <w:iCs/>
        </w:rPr>
      </w:pPr>
      <w:r w:rsidRPr="00BB7E0D">
        <w:rPr>
          <w:b/>
          <w:bCs/>
          <w:iCs/>
        </w:rPr>
        <w:t>Sensors:</w:t>
      </w:r>
      <w:r w:rsidRPr="00BB7E0D">
        <w:rPr>
          <w:iCs/>
        </w:rPr>
        <w:t xml:space="preserve"> Monitor temperature, smoke, and gas levels.</w:t>
      </w:r>
    </w:p>
    <w:p w14:paraId="1F3688F6" w14:textId="77777777" w:rsidR="00BC098D" w:rsidRPr="00BB7E0D" w:rsidRDefault="00BC098D" w:rsidP="00BC098D">
      <w:pPr>
        <w:numPr>
          <w:ilvl w:val="0"/>
          <w:numId w:val="13"/>
        </w:numPr>
        <w:rPr>
          <w:iCs/>
        </w:rPr>
      </w:pPr>
      <w:r w:rsidRPr="00BB7E0D">
        <w:rPr>
          <w:b/>
          <w:bCs/>
          <w:iCs/>
        </w:rPr>
        <w:t>Alerts:</w:t>
      </w:r>
      <w:r w:rsidRPr="00BB7E0D">
        <w:rPr>
          <w:iCs/>
        </w:rPr>
        <w:t xml:space="preserve"> Notify users of abnormal environmental conditions.</w:t>
      </w:r>
    </w:p>
    <w:p w14:paraId="0A310429" w14:textId="77777777" w:rsidR="00BC098D" w:rsidRPr="00BB7E0D" w:rsidRDefault="00BC098D" w:rsidP="00BC098D">
      <w:pPr>
        <w:rPr>
          <w:b/>
          <w:bCs/>
          <w:iCs/>
        </w:rPr>
      </w:pPr>
      <w:r w:rsidRPr="00BB7E0D">
        <w:rPr>
          <w:b/>
          <w:bCs/>
          <w:iCs/>
        </w:rPr>
        <w:t>Remote Access</w:t>
      </w:r>
    </w:p>
    <w:p w14:paraId="1579549E" w14:textId="77777777" w:rsidR="00BC098D" w:rsidRPr="00BB7E0D" w:rsidRDefault="00BC098D" w:rsidP="00BC098D">
      <w:pPr>
        <w:numPr>
          <w:ilvl w:val="0"/>
          <w:numId w:val="14"/>
        </w:numPr>
        <w:rPr>
          <w:iCs/>
        </w:rPr>
      </w:pPr>
      <w:r w:rsidRPr="00BB7E0D">
        <w:rPr>
          <w:b/>
          <w:bCs/>
          <w:iCs/>
        </w:rPr>
        <w:t>Wi-Fi/Cloud Integration:</w:t>
      </w:r>
      <w:r w:rsidRPr="00BB7E0D">
        <w:rPr>
          <w:iCs/>
        </w:rPr>
        <w:t xml:space="preserve"> Enables system control and monitoring from remote devices.</w:t>
      </w:r>
    </w:p>
    <w:p w14:paraId="6AAFDBF5" w14:textId="77777777" w:rsidR="00BC098D" w:rsidRPr="00BB7E0D" w:rsidRDefault="00BC098D" w:rsidP="00BC098D">
      <w:pPr>
        <w:rPr>
          <w:b/>
          <w:bCs/>
          <w:iCs/>
        </w:rPr>
      </w:pPr>
      <w:r w:rsidRPr="00BB7E0D">
        <w:rPr>
          <w:b/>
          <w:bCs/>
          <w:iCs/>
        </w:rPr>
        <w:t>Power Management</w:t>
      </w:r>
    </w:p>
    <w:p w14:paraId="7796266F" w14:textId="77777777" w:rsidR="00BC098D" w:rsidRPr="00BB7E0D" w:rsidRDefault="00BC098D" w:rsidP="00BC098D">
      <w:pPr>
        <w:numPr>
          <w:ilvl w:val="0"/>
          <w:numId w:val="15"/>
        </w:numPr>
        <w:rPr>
          <w:iCs/>
        </w:rPr>
      </w:pPr>
      <w:r w:rsidRPr="00BB7E0D">
        <w:rPr>
          <w:b/>
          <w:bCs/>
          <w:iCs/>
        </w:rPr>
        <w:t>Primary Power:</w:t>
      </w:r>
      <w:r w:rsidRPr="00BB7E0D">
        <w:rPr>
          <w:iCs/>
        </w:rPr>
        <w:t xml:space="preserve"> Operates on 120V AC.</w:t>
      </w:r>
    </w:p>
    <w:p w14:paraId="564D67C2" w14:textId="77777777" w:rsidR="00BC098D" w:rsidRPr="00BB7E0D" w:rsidRDefault="00BC098D" w:rsidP="00BC098D">
      <w:pPr>
        <w:numPr>
          <w:ilvl w:val="0"/>
          <w:numId w:val="15"/>
        </w:numPr>
        <w:rPr>
          <w:iCs/>
        </w:rPr>
      </w:pPr>
      <w:r w:rsidRPr="00BB7E0D">
        <w:rPr>
          <w:b/>
          <w:bCs/>
          <w:iCs/>
        </w:rPr>
        <w:t>Backup:</w:t>
      </w:r>
      <w:r w:rsidRPr="00BB7E0D">
        <w:rPr>
          <w:iCs/>
        </w:rPr>
        <w:t xml:space="preserve"> Optional battery support for power outages.</w:t>
      </w:r>
    </w:p>
    <w:p w14:paraId="72926BFE" w14:textId="77777777" w:rsidR="00BC098D" w:rsidRPr="00BB7E0D" w:rsidRDefault="00BC098D" w:rsidP="00BC098D">
      <w:pPr>
        <w:numPr>
          <w:ilvl w:val="0"/>
          <w:numId w:val="15"/>
        </w:numPr>
        <w:rPr>
          <w:iCs/>
        </w:rPr>
      </w:pPr>
      <w:r w:rsidRPr="00BB7E0D">
        <w:rPr>
          <w:b/>
          <w:bCs/>
          <w:iCs/>
        </w:rPr>
        <w:t>Efficiency:</w:t>
      </w:r>
      <w:r w:rsidRPr="00BB7E0D">
        <w:rPr>
          <w:iCs/>
        </w:rPr>
        <w:t xml:space="preserve"> Uses sleep modes and interrupts to conserve energy.</w:t>
      </w:r>
    </w:p>
    <w:p w14:paraId="7645EC67" w14:textId="77777777" w:rsidR="00BC098D" w:rsidRPr="00BB7E0D" w:rsidRDefault="00BC098D" w:rsidP="00BC098D">
      <w:pPr>
        <w:rPr>
          <w:b/>
          <w:bCs/>
          <w:iCs/>
        </w:rPr>
      </w:pPr>
      <w:r w:rsidRPr="00BB7E0D">
        <w:rPr>
          <w:b/>
          <w:bCs/>
          <w:iCs/>
        </w:rPr>
        <w:t>System Reliability</w:t>
      </w:r>
    </w:p>
    <w:p w14:paraId="738B1271" w14:textId="77777777" w:rsidR="00BC098D" w:rsidRPr="00BB7E0D" w:rsidRDefault="00BC098D" w:rsidP="00BC098D">
      <w:pPr>
        <w:numPr>
          <w:ilvl w:val="0"/>
          <w:numId w:val="16"/>
        </w:numPr>
        <w:rPr>
          <w:iCs/>
        </w:rPr>
      </w:pPr>
      <w:r w:rsidRPr="00BB7E0D">
        <w:rPr>
          <w:b/>
          <w:bCs/>
          <w:iCs/>
        </w:rPr>
        <w:t>Real-Time Response:</w:t>
      </w:r>
      <w:r w:rsidRPr="00BB7E0D">
        <w:rPr>
          <w:iCs/>
        </w:rPr>
        <w:t xml:space="preserve"> Immediate reaction to sensor inputs.</w:t>
      </w:r>
    </w:p>
    <w:p w14:paraId="394F6FF6" w14:textId="77777777" w:rsidR="00BC098D" w:rsidRPr="00BB7E0D" w:rsidRDefault="00BC098D" w:rsidP="00BC098D">
      <w:pPr>
        <w:numPr>
          <w:ilvl w:val="0"/>
          <w:numId w:val="16"/>
        </w:numPr>
        <w:rPr>
          <w:iCs/>
        </w:rPr>
      </w:pPr>
      <w:r w:rsidRPr="00BB7E0D">
        <w:rPr>
          <w:b/>
          <w:bCs/>
          <w:iCs/>
        </w:rPr>
        <w:t>Data Logging:</w:t>
      </w:r>
      <w:r w:rsidRPr="00BB7E0D">
        <w:rPr>
          <w:iCs/>
        </w:rPr>
        <w:t xml:space="preserve"> Stores event logs for review.</w:t>
      </w:r>
    </w:p>
    <w:p w14:paraId="37871466" w14:textId="77777777" w:rsidR="00BC098D" w:rsidRPr="00BB7E0D" w:rsidRDefault="00BC098D" w:rsidP="00BC098D">
      <w:pPr>
        <w:numPr>
          <w:ilvl w:val="0"/>
          <w:numId w:val="16"/>
        </w:numPr>
        <w:rPr>
          <w:iCs/>
        </w:rPr>
      </w:pPr>
      <w:r w:rsidRPr="00BB7E0D">
        <w:rPr>
          <w:b/>
          <w:bCs/>
          <w:iCs/>
        </w:rPr>
        <w:t>Testing &amp; Debugging:</w:t>
      </w:r>
      <w:r w:rsidRPr="00BB7E0D">
        <w:rPr>
          <w:iCs/>
        </w:rPr>
        <w:t xml:space="preserve"> Includes tools like serial monitors and logic analyzers.</w:t>
      </w:r>
    </w:p>
    <w:p w14:paraId="6F524E9A" w14:textId="77777777" w:rsidR="00AC65A1" w:rsidRDefault="00AC65A1">
      <w:pPr>
        <w:rPr>
          <w:rFonts w:asciiTheme="majorHAnsi" w:eastAsiaTheme="majorEastAsia" w:hAnsiTheme="majorHAnsi" w:cstheme="majorBidi"/>
          <w:color w:val="262626" w:themeColor="text1" w:themeTint="D9"/>
          <w:sz w:val="40"/>
          <w:szCs w:val="40"/>
        </w:rPr>
      </w:pPr>
      <w:r>
        <w:br w:type="page"/>
      </w:r>
    </w:p>
    <w:p w14:paraId="610171F7" w14:textId="568CB6EC" w:rsidR="00B25B16" w:rsidRDefault="00B25B16" w:rsidP="00B25B16">
      <w:pPr>
        <w:pStyle w:val="Heading1"/>
      </w:pPr>
      <w:r>
        <w:lastRenderedPageBreak/>
        <w:t>Hardware Block Diagram</w:t>
      </w:r>
    </w:p>
    <w:p w14:paraId="0F7DF0A4" w14:textId="64A97987" w:rsidR="00B25B16" w:rsidRDefault="00B25B16" w:rsidP="00B25B16">
      <w:pPr>
        <w:rPr>
          <w:i/>
        </w:rPr>
      </w:pPr>
      <w:r>
        <w:rPr>
          <w:i/>
        </w:rPr>
        <w:t>Update your hardware block diagram showing the major hardware components, how they connect, how they are powered, etc. Use a professional tool such as LucidChart, draw.io, or Miro for this. Export a PDF and turn in with this sheet.</w:t>
      </w:r>
    </w:p>
    <w:p w14:paraId="50FB6173" w14:textId="0AD9116F" w:rsidR="00AC65A1" w:rsidRPr="00C05E1B" w:rsidRDefault="00AC65A1" w:rsidP="00B25B16">
      <w:pPr>
        <w:rPr>
          <w:b/>
          <w:bCs/>
          <w:i/>
        </w:rPr>
      </w:pPr>
      <w:r w:rsidRPr="00AC65A1">
        <w:rPr>
          <w:b/>
          <w:bCs/>
          <w:i/>
        </w:rPr>
        <w:drawing>
          <wp:inline distT="0" distB="0" distL="0" distR="0" wp14:anchorId="447E959B" wp14:editId="244DC509">
            <wp:extent cx="5943600" cy="3129915"/>
            <wp:effectExtent l="0" t="0" r="0" b="0"/>
            <wp:docPr id="1330300658"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00658" name="Picture 1" descr="A diagram of a computer flowchart&#10;&#10;AI-generated content may be incorrect."/>
                    <pic:cNvPicPr/>
                  </pic:nvPicPr>
                  <pic:blipFill>
                    <a:blip r:embed="rId7"/>
                    <a:stretch>
                      <a:fillRect/>
                    </a:stretch>
                  </pic:blipFill>
                  <pic:spPr>
                    <a:xfrm>
                      <a:off x="0" y="0"/>
                      <a:ext cx="5943600" cy="3129915"/>
                    </a:xfrm>
                    <a:prstGeom prst="rect">
                      <a:avLst/>
                    </a:prstGeom>
                  </pic:spPr>
                </pic:pic>
              </a:graphicData>
            </a:graphic>
          </wp:inline>
        </w:drawing>
      </w:r>
    </w:p>
    <w:p w14:paraId="6D858A3C" w14:textId="77777777" w:rsidR="00B25B16" w:rsidRDefault="00B25B16" w:rsidP="00B25B16">
      <w:pPr>
        <w:pStyle w:val="Heading1"/>
      </w:pPr>
      <w:r>
        <w:t>Software Block Diagram</w:t>
      </w:r>
    </w:p>
    <w:p w14:paraId="3A5893DF" w14:textId="77777777" w:rsidR="00062D29" w:rsidRDefault="00B25B16" w:rsidP="00E324E4">
      <w:pPr>
        <w:rPr>
          <w:i/>
        </w:rPr>
      </w:pPr>
      <w:r>
        <w:rPr>
          <w:i/>
        </w:rPr>
        <w:t>Update your software block diagram showing the major software modules, how they connect, how they interface with hardware, etc. Use a professional tool such as LucidChart, draw.io, or Miro for this. Export a PDF and turn in with this sheet</w:t>
      </w:r>
    </w:p>
    <w:p w14:paraId="0996F06A" w14:textId="036BCAE3" w:rsidR="00E324E4" w:rsidRDefault="00062D29" w:rsidP="00E324E4">
      <w:pPr>
        <w:rPr>
          <w:i/>
        </w:rPr>
      </w:pPr>
      <w:r w:rsidRPr="00062D29">
        <w:rPr>
          <w:i/>
        </w:rPr>
        <w:drawing>
          <wp:inline distT="0" distB="0" distL="0" distR="0" wp14:anchorId="5953154B" wp14:editId="2132D735">
            <wp:extent cx="5943600" cy="2084705"/>
            <wp:effectExtent l="0" t="0" r="0" b="0"/>
            <wp:docPr id="153992056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0560" name="Picture 1" descr="A diagram of a network&#10;&#10;AI-generated content may be incorrect."/>
                    <pic:cNvPicPr/>
                  </pic:nvPicPr>
                  <pic:blipFill>
                    <a:blip r:embed="rId8"/>
                    <a:stretch>
                      <a:fillRect/>
                    </a:stretch>
                  </pic:blipFill>
                  <pic:spPr>
                    <a:xfrm>
                      <a:off x="0" y="0"/>
                      <a:ext cx="5943600" cy="2084705"/>
                    </a:xfrm>
                    <a:prstGeom prst="rect">
                      <a:avLst/>
                    </a:prstGeom>
                  </pic:spPr>
                </pic:pic>
              </a:graphicData>
            </a:graphic>
          </wp:inline>
        </w:drawing>
      </w:r>
      <w:r w:rsidR="00B25B16">
        <w:rPr>
          <w:i/>
        </w:rPr>
        <w:t>.</w:t>
      </w:r>
    </w:p>
    <w:p w14:paraId="4B91564E" w14:textId="756CC937" w:rsidR="003635DD" w:rsidRDefault="003635DD" w:rsidP="003635DD">
      <w:pPr>
        <w:pStyle w:val="Heading1"/>
      </w:pPr>
      <w:r>
        <w:lastRenderedPageBreak/>
        <w:t>Challenges and Victories</w:t>
      </w:r>
    </w:p>
    <w:p w14:paraId="5C9E9A46" w14:textId="7B518600" w:rsidR="003635DD" w:rsidRDefault="003635DD" w:rsidP="00E324E4">
      <w:pPr>
        <w:rPr>
          <w:i/>
        </w:rPr>
      </w:pPr>
      <w:r>
        <w:rPr>
          <w:i/>
        </w:rPr>
        <w:t>Report on any challenges, victories, and failures seen this week. What lessons were learned? How does it affect the scope and requirements of the project, if at all?</w:t>
      </w:r>
    </w:p>
    <w:p w14:paraId="2EBFCC89" w14:textId="71F8E621" w:rsidR="00AC65A1" w:rsidRDefault="00AC65A1" w:rsidP="00AC65A1">
      <w:pPr>
        <w:pStyle w:val="Heading2"/>
      </w:pPr>
      <w:r>
        <w:t>Challenges</w:t>
      </w:r>
    </w:p>
    <w:p w14:paraId="73D39D21" w14:textId="465D4B12" w:rsidR="00AC65A1" w:rsidRDefault="00975600" w:rsidP="00AC65A1">
      <w:pPr>
        <w:pStyle w:val="ListParagraph"/>
        <w:numPr>
          <w:ilvl w:val="0"/>
          <w:numId w:val="16"/>
        </w:numPr>
      </w:pPr>
      <w:r>
        <w:t>Finding time to do it all</w:t>
      </w:r>
    </w:p>
    <w:p w14:paraId="555C4D28" w14:textId="5CC65005" w:rsidR="00AC65A1" w:rsidRDefault="00AC65A1" w:rsidP="00AC65A1">
      <w:pPr>
        <w:pStyle w:val="Heading2"/>
      </w:pPr>
      <w:r>
        <w:t>Victories</w:t>
      </w:r>
    </w:p>
    <w:p w14:paraId="67F85C84" w14:textId="7A1D061F" w:rsidR="00AC65A1" w:rsidRDefault="00975600" w:rsidP="00AC65A1">
      <w:pPr>
        <w:pStyle w:val="ListParagraph"/>
        <w:numPr>
          <w:ilvl w:val="0"/>
          <w:numId w:val="16"/>
        </w:numPr>
      </w:pPr>
      <w:r>
        <w:t>Managed to get all the parts we need for the project so far</w:t>
      </w:r>
    </w:p>
    <w:p w14:paraId="0119D1E5" w14:textId="5577424D" w:rsidR="00AC65A1" w:rsidRDefault="00AC65A1" w:rsidP="00AC65A1">
      <w:pPr>
        <w:pStyle w:val="Heading2"/>
      </w:pPr>
      <w:r>
        <w:t>Failures</w:t>
      </w:r>
    </w:p>
    <w:p w14:paraId="6FD3B95E" w14:textId="23FC55BE" w:rsidR="00FA3E78" w:rsidRDefault="00760576" w:rsidP="00FA3E78">
      <w:pPr>
        <w:pStyle w:val="ListParagraph"/>
        <w:numPr>
          <w:ilvl w:val="0"/>
          <w:numId w:val="16"/>
        </w:numPr>
      </w:pPr>
      <w:r>
        <w:t>Personal ones</w:t>
      </w:r>
    </w:p>
    <w:p w14:paraId="21CC21BF" w14:textId="5B7D66E5" w:rsidR="00FA3E78" w:rsidRPr="00FA3E78" w:rsidRDefault="00FA3E78" w:rsidP="00FA3E78">
      <w:pPr>
        <w:pStyle w:val="Heading2"/>
      </w:pPr>
      <w:r>
        <w:t>Lessons</w:t>
      </w:r>
    </w:p>
    <w:p w14:paraId="280CBF4F" w14:textId="5DA5EF68" w:rsidR="0004169D" w:rsidRPr="00B25B16" w:rsidRDefault="002467C3" w:rsidP="00E324E4">
      <w:pPr>
        <w:rPr>
          <w:iCs/>
          <w:sz w:val="24"/>
          <w:szCs w:val="24"/>
        </w:rPr>
      </w:pPr>
      <w:r>
        <w:rPr>
          <w:iCs/>
          <w:sz w:val="24"/>
          <w:szCs w:val="24"/>
        </w:rPr>
        <w:t xml:space="preserve">We </w:t>
      </w:r>
      <w:r w:rsidR="002B6D5F">
        <w:rPr>
          <w:iCs/>
          <w:sz w:val="24"/>
          <w:szCs w:val="24"/>
        </w:rPr>
        <w:t xml:space="preserve">will </w:t>
      </w:r>
      <w:r>
        <w:rPr>
          <w:iCs/>
          <w:sz w:val="24"/>
          <w:szCs w:val="24"/>
        </w:rPr>
        <w:t>need to meet more than once a week if we are to help on another more</w:t>
      </w:r>
      <w:r w:rsidR="0045594E">
        <w:rPr>
          <w:iCs/>
          <w:sz w:val="24"/>
          <w:szCs w:val="24"/>
        </w:rPr>
        <w:t>.</w:t>
      </w:r>
    </w:p>
    <w:sectPr w:rsidR="0004169D" w:rsidRPr="00B25B16" w:rsidSect="00856EB6">
      <w:headerReference w:type="even" r:id="rId9"/>
      <w:headerReference w:type="default" r:id="rId10"/>
      <w:footerReference w:type="even"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49151" w14:textId="77777777" w:rsidR="00B63309" w:rsidRDefault="00B63309" w:rsidP="00CD2D83">
      <w:pPr>
        <w:spacing w:after="0" w:line="240" w:lineRule="auto"/>
      </w:pPr>
      <w:r>
        <w:separator/>
      </w:r>
    </w:p>
  </w:endnote>
  <w:endnote w:type="continuationSeparator" w:id="0">
    <w:p w14:paraId="4766E6B0" w14:textId="77777777" w:rsidR="00B63309" w:rsidRDefault="00B63309" w:rsidP="00CD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2C25" w14:textId="77777777" w:rsidR="00CD2D83" w:rsidRDefault="00856EB6">
    <w:pPr>
      <w:pStyle w:val="Footer"/>
    </w:pPr>
    <w:r>
      <w:rPr>
        <w:noProof/>
      </w:rPr>
      <mc:AlternateContent>
        <mc:Choice Requires="wpg">
          <w:drawing>
            <wp:anchor distT="0" distB="0" distL="114300" distR="114300" simplePos="0" relativeHeight="251668480" behindDoc="0" locked="0" layoutInCell="1" allowOverlap="1" wp14:anchorId="40F342D1" wp14:editId="4F572BE9">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32642" w14:textId="77777777" w:rsidR="00856EB6" w:rsidRDefault="002B6D5F">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98A4194FC5E045A99EAC14F6646F46F2"/>
                                </w:placeholder>
                                <w:dataBinding w:prefixMappings="xmlns:ns0='http://purl.org/dc/elements/1.1/' xmlns:ns1='http://schemas.openxmlformats.org/package/2006/metadata/core-properties' " w:xpath="/ns1:coreProperties[1]/ns0:subject[1]" w:storeItemID="{6C3C8BC8-F283-45AE-878A-BAB7291924A1}"/>
                                <w:text/>
                              </w:sdtPr>
                              <w:sdtEnd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856EB6" w:rsidRPr="00994D66">
                                  <w:rPr>
                                    <w:caps/>
                                    <w:color w:val="4A66AC" w:themeColor="accent1"/>
                                    <w:sz w:val="20"/>
                                    <w:szCs w:val="20"/>
                                  </w:rPr>
                                  <w:t>BYU Idaho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0F342D1" id="Group 155" o:spid="_x0000_s1038" style="position:absolute;margin-left:0;margin-top:0;width:468pt;height:21.6pt;z-index:25166848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eCqlGQDAACN&#10;CgAADgAAAAAAAAAAAAAAAAAuAgAAZHJzL2Uyb0RvYy54bWxQSwECLQAUAAYACAAAACEAVBB5K9sA&#10;AAAEAQAADwAAAAAAAAAAAAAAAAC+BQAAZHJzL2Rvd25yZXYueG1sUEsFBgAAAAAEAAQA8wAAAMYG&#10;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11C32642" w14:textId="77777777" w:rsidR="00856EB6" w:rsidRDefault="002B6D5F">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98A4194FC5E045A99EAC14F6646F46F2"/>
                          </w:placeholder>
                          <w:dataBinding w:prefixMappings="xmlns:ns0='http://purl.org/dc/elements/1.1/' xmlns:ns1='http://schemas.openxmlformats.org/package/2006/metadata/core-properties' " w:xpath="/ns1:coreProperties[1]/ns0:subject[1]" w:storeItemID="{6C3C8BC8-F283-45AE-878A-BAB7291924A1}"/>
                          <w:text/>
                        </w:sdtPr>
                        <w:sdtEnd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856EB6" w:rsidRPr="00994D66">
                            <w:rPr>
                              <w:caps/>
                              <w:color w:val="4A66AC" w:themeColor="accent1"/>
                              <w:sz w:val="20"/>
                              <w:szCs w:val="20"/>
                            </w:rPr>
                            <w:t>BYU Idaho</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D0BD" w14:textId="77777777" w:rsidR="00CD2D83" w:rsidRDefault="00856EB6">
    <w:pPr>
      <w:pStyle w:val="Footer"/>
    </w:pPr>
    <w:r>
      <w:rPr>
        <w:noProof/>
      </w:rPr>
      <mc:AlternateContent>
        <mc:Choice Requires="wpg">
          <w:drawing>
            <wp:anchor distT="0" distB="0" distL="114300" distR="114300" simplePos="0" relativeHeight="251670528" behindDoc="0" locked="0" layoutInCell="1" allowOverlap="1" wp14:anchorId="5E3C5745" wp14:editId="4BECD2CC">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34EE20" w14:textId="0E56C9AB" w:rsidR="00856EB6" w:rsidRDefault="002B6D5F">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B25B16">
                                  <w:rPr>
                                    <w:caps/>
                                    <w:color w:val="4A66AC" w:themeColor="accent1"/>
                                    <w:sz w:val="20"/>
                                    <w:szCs w:val="20"/>
                                  </w:rPr>
                                  <w:t>ECEN 361 Project Status Report</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EndPr/>
                              <w:sdtContent>
                                <w:r w:rsidR="00875BC1">
                                  <w:rPr>
                                    <w:caps/>
                                    <w:color w:val="808080" w:themeColor="background1" w:themeShade="80"/>
                                    <w:sz w:val="20"/>
                                    <w:szCs w:val="20"/>
                                  </w:rPr>
                                  <w:t>ECEN-361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E3C5745" id="Group 164" o:spid="_x0000_s1041" style="position:absolute;margin-left:434.8pt;margin-top:0;width:486pt;height:21.6pt;z-index:25167052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2B34EE20" w14:textId="0E56C9AB" w:rsidR="00856EB6" w:rsidRDefault="002B6D5F">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B25B16">
                            <w:rPr>
                              <w:caps/>
                              <w:color w:val="4A66AC" w:themeColor="accent1"/>
                              <w:sz w:val="20"/>
                              <w:szCs w:val="20"/>
                            </w:rPr>
                            <w:t>ECEN 361 Project Status Report</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EndPr/>
                        <w:sdtContent>
                          <w:r w:rsidR="00875BC1">
                            <w:rPr>
                              <w:caps/>
                              <w:color w:val="808080" w:themeColor="background1" w:themeShade="80"/>
                              <w:sz w:val="20"/>
                              <w:szCs w:val="20"/>
                            </w:rPr>
                            <w:t>ECEN-361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A0839" w14:textId="77777777" w:rsidR="00B63309" w:rsidRDefault="00B63309" w:rsidP="00CD2D83">
      <w:pPr>
        <w:spacing w:after="0" w:line="240" w:lineRule="auto"/>
      </w:pPr>
      <w:r>
        <w:separator/>
      </w:r>
    </w:p>
  </w:footnote>
  <w:footnote w:type="continuationSeparator" w:id="0">
    <w:p w14:paraId="5DB9814E" w14:textId="77777777" w:rsidR="00B63309" w:rsidRDefault="00B63309" w:rsidP="00CD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37AE"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6432" behindDoc="0" locked="0" layoutInCell="1" allowOverlap="1" wp14:anchorId="2E0B7295" wp14:editId="083791D4">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FC90E"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0B7295"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575FC90E"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E1EC"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4384" behindDoc="0" locked="0" layoutInCell="1" allowOverlap="1" wp14:anchorId="56E2215F" wp14:editId="3C270B8F">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BF49C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E2215F"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0BF49C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3FFF"/>
    <w:multiLevelType w:val="multilevel"/>
    <w:tmpl w:val="C63C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3160C"/>
    <w:multiLevelType w:val="hybridMultilevel"/>
    <w:tmpl w:val="D71E5A9C"/>
    <w:lvl w:ilvl="0" w:tplc="7542FB3C">
      <w:start w:val="1"/>
      <w:numFmt w:val="bullet"/>
      <w:lvlText w:val=""/>
      <w:lvlJc w:val="left"/>
      <w:pPr>
        <w:ind w:left="720" w:hanging="360"/>
      </w:pPr>
      <w:rPr>
        <w:rFonts w:ascii="Symbol" w:hAnsi="Symbol" w:hint="default"/>
      </w:rPr>
    </w:lvl>
    <w:lvl w:ilvl="1" w:tplc="CCF2E6B4">
      <w:start w:val="1"/>
      <w:numFmt w:val="bullet"/>
      <w:lvlText w:val="o"/>
      <w:lvlJc w:val="left"/>
      <w:pPr>
        <w:ind w:left="1440" w:hanging="360"/>
      </w:pPr>
      <w:rPr>
        <w:rFonts w:ascii="Courier New" w:hAnsi="Courier New" w:hint="default"/>
      </w:rPr>
    </w:lvl>
    <w:lvl w:ilvl="2" w:tplc="3B1E5A40">
      <w:start w:val="1"/>
      <w:numFmt w:val="bullet"/>
      <w:lvlText w:val=""/>
      <w:lvlJc w:val="left"/>
      <w:pPr>
        <w:ind w:left="2160" w:hanging="360"/>
      </w:pPr>
      <w:rPr>
        <w:rFonts w:ascii="Wingdings" w:hAnsi="Wingdings" w:hint="default"/>
      </w:rPr>
    </w:lvl>
    <w:lvl w:ilvl="3" w:tplc="CD164BD8">
      <w:start w:val="1"/>
      <w:numFmt w:val="bullet"/>
      <w:lvlText w:val=""/>
      <w:lvlJc w:val="left"/>
      <w:pPr>
        <w:ind w:left="2880" w:hanging="360"/>
      </w:pPr>
      <w:rPr>
        <w:rFonts w:ascii="Symbol" w:hAnsi="Symbol" w:hint="default"/>
      </w:rPr>
    </w:lvl>
    <w:lvl w:ilvl="4" w:tplc="34D6683C">
      <w:start w:val="1"/>
      <w:numFmt w:val="bullet"/>
      <w:lvlText w:val="o"/>
      <w:lvlJc w:val="left"/>
      <w:pPr>
        <w:ind w:left="3600" w:hanging="360"/>
      </w:pPr>
      <w:rPr>
        <w:rFonts w:ascii="Courier New" w:hAnsi="Courier New" w:hint="default"/>
      </w:rPr>
    </w:lvl>
    <w:lvl w:ilvl="5" w:tplc="214E22EC">
      <w:start w:val="1"/>
      <w:numFmt w:val="bullet"/>
      <w:lvlText w:val=""/>
      <w:lvlJc w:val="left"/>
      <w:pPr>
        <w:ind w:left="4320" w:hanging="360"/>
      </w:pPr>
      <w:rPr>
        <w:rFonts w:ascii="Wingdings" w:hAnsi="Wingdings" w:hint="default"/>
      </w:rPr>
    </w:lvl>
    <w:lvl w:ilvl="6" w:tplc="26EC92FC">
      <w:start w:val="1"/>
      <w:numFmt w:val="bullet"/>
      <w:lvlText w:val=""/>
      <w:lvlJc w:val="left"/>
      <w:pPr>
        <w:ind w:left="5040" w:hanging="360"/>
      </w:pPr>
      <w:rPr>
        <w:rFonts w:ascii="Symbol" w:hAnsi="Symbol" w:hint="default"/>
      </w:rPr>
    </w:lvl>
    <w:lvl w:ilvl="7" w:tplc="5300B0D0">
      <w:start w:val="1"/>
      <w:numFmt w:val="bullet"/>
      <w:lvlText w:val="o"/>
      <w:lvlJc w:val="left"/>
      <w:pPr>
        <w:ind w:left="5760" w:hanging="360"/>
      </w:pPr>
      <w:rPr>
        <w:rFonts w:ascii="Courier New" w:hAnsi="Courier New" w:hint="default"/>
      </w:rPr>
    </w:lvl>
    <w:lvl w:ilvl="8" w:tplc="9842B0D0">
      <w:start w:val="1"/>
      <w:numFmt w:val="bullet"/>
      <w:lvlText w:val=""/>
      <w:lvlJc w:val="left"/>
      <w:pPr>
        <w:ind w:left="6480" w:hanging="360"/>
      </w:pPr>
      <w:rPr>
        <w:rFonts w:ascii="Wingdings" w:hAnsi="Wingdings" w:hint="default"/>
      </w:rPr>
    </w:lvl>
  </w:abstractNum>
  <w:abstractNum w:abstractNumId="2" w15:restartNumberingAfterBreak="0">
    <w:nsid w:val="1FC184AD"/>
    <w:multiLevelType w:val="hybridMultilevel"/>
    <w:tmpl w:val="FCAE37BC"/>
    <w:lvl w:ilvl="0" w:tplc="7B561CC8">
      <w:start w:val="1"/>
      <w:numFmt w:val="bullet"/>
      <w:lvlText w:val=""/>
      <w:lvlJc w:val="left"/>
      <w:pPr>
        <w:ind w:left="720" w:hanging="360"/>
      </w:pPr>
      <w:rPr>
        <w:rFonts w:ascii="Symbol" w:hAnsi="Symbol" w:hint="default"/>
      </w:rPr>
    </w:lvl>
    <w:lvl w:ilvl="1" w:tplc="7D3A826C">
      <w:start w:val="1"/>
      <w:numFmt w:val="bullet"/>
      <w:lvlText w:val="o"/>
      <w:lvlJc w:val="left"/>
      <w:pPr>
        <w:ind w:left="1440" w:hanging="360"/>
      </w:pPr>
      <w:rPr>
        <w:rFonts w:ascii="Courier New" w:hAnsi="Courier New" w:hint="default"/>
      </w:rPr>
    </w:lvl>
    <w:lvl w:ilvl="2" w:tplc="E3B087A6">
      <w:start w:val="1"/>
      <w:numFmt w:val="bullet"/>
      <w:lvlText w:val=""/>
      <w:lvlJc w:val="left"/>
      <w:pPr>
        <w:ind w:left="2160" w:hanging="360"/>
      </w:pPr>
      <w:rPr>
        <w:rFonts w:ascii="Wingdings" w:hAnsi="Wingdings" w:hint="default"/>
      </w:rPr>
    </w:lvl>
    <w:lvl w:ilvl="3" w:tplc="8AA0B9D0">
      <w:start w:val="1"/>
      <w:numFmt w:val="bullet"/>
      <w:lvlText w:val=""/>
      <w:lvlJc w:val="left"/>
      <w:pPr>
        <w:ind w:left="2880" w:hanging="360"/>
      </w:pPr>
      <w:rPr>
        <w:rFonts w:ascii="Symbol" w:hAnsi="Symbol" w:hint="default"/>
      </w:rPr>
    </w:lvl>
    <w:lvl w:ilvl="4" w:tplc="0FB27F70">
      <w:start w:val="1"/>
      <w:numFmt w:val="bullet"/>
      <w:lvlText w:val="o"/>
      <w:lvlJc w:val="left"/>
      <w:pPr>
        <w:ind w:left="3600" w:hanging="360"/>
      </w:pPr>
      <w:rPr>
        <w:rFonts w:ascii="Courier New" w:hAnsi="Courier New" w:hint="default"/>
      </w:rPr>
    </w:lvl>
    <w:lvl w:ilvl="5" w:tplc="85F81306">
      <w:start w:val="1"/>
      <w:numFmt w:val="bullet"/>
      <w:lvlText w:val=""/>
      <w:lvlJc w:val="left"/>
      <w:pPr>
        <w:ind w:left="4320" w:hanging="360"/>
      </w:pPr>
      <w:rPr>
        <w:rFonts w:ascii="Wingdings" w:hAnsi="Wingdings" w:hint="default"/>
      </w:rPr>
    </w:lvl>
    <w:lvl w:ilvl="6" w:tplc="27A8DB52">
      <w:start w:val="1"/>
      <w:numFmt w:val="bullet"/>
      <w:lvlText w:val=""/>
      <w:lvlJc w:val="left"/>
      <w:pPr>
        <w:ind w:left="5040" w:hanging="360"/>
      </w:pPr>
      <w:rPr>
        <w:rFonts w:ascii="Symbol" w:hAnsi="Symbol" w:hint="default"/>
      </w:rPr>
    </w:lvl>
    <w:lvl w:ilvl="7" w:tplc="535695D4">
      <w:start w:val="1"/>
      <w:numFmt w:val="bullet"/>
      <w:lvlText w:val="o"/>
      <w:lvlJc w:val="left"/>
      <w:pPr>
        <w:ind w:left="5760" w:hanging="360"/>
      </w:pPr>
      <w:rPr>
        <w:rFonts w:ascii="Courier New" w:hAnsi="Courier New" w:hint="default"/>
      </w:rPr>
    </w:lvl>
    <w:lvl w:ilvl="8" w:tplc="7BA28222">
      <w:start w:val="1"/>
      <w:numFmt w:val="bullet"/>
      <w:lvlText w:val=""/>
      <w:lvlJc w:val="left"/>
      <w:pPr>
        <w:ind w:left="6480" w:hanging="360"/>
      </w:pPr>
      <w:rPr>
        <w:rFonts w:ascii="Wingdings" w:hAnsi="Wingdings" w:hint="default"/>
      </w:rPr>
    </w:lvl>
  </w:abstractNum>
  <w:abstractNum w:abstractNumId="3" w15:restartNumberingAfterBreak="0">
    <w:nsid w:val="21C34B8F"/>
    <w:multiLevelType w:val="hybridMultilevel"/>
    <w:tmpl w:val="1F869DCA"/>
    <w:lvl w:ilvl="0" w:tplc="D66EE944">
      <w:start w:val="1"/>
      <w:numFmt w:val="bullet"/>
      <w:lvlText w:val=""/>
      <w:lvlJc w:val="left"/>
      <w:pPr>
        <w:ind w:left="720" w:hanging="360"/>
      </w:pPr>
      <w:rPr>
        <w:rFonts w:ascii="Symbol" w:hAnsi="Symbol" w:hint="default"/>
      </w:rPr>
    </w:lvl>
    <w:lvl w:ilvl="1" w:tplc="78D8882E">
      <w:start w:val="1"/>
      <w:numFmt w:val="bullet"/>
      <w:lvlText w:val="o"/>
      <w:lvlJc w:val="left"/>
      <w:pPr>
        <w:ind w:left="1440" w:hanging="360"/>
      </w:pPr>
      <w:rPr>
        <w:rFonts w:ascii="Courier New" w:hAnsi="Courier New" w:hint="default"/>
      </w:rPr>
    </w:lvl>
    <w:lvl w:ilvl="2" w:tplc="C2EA3FAA">
      <w:start w:val="1"/>
      <w:numFmt w:val="bullet"/>
      <w:lvlText w:val=""/>
      <w:lvlJc w:val="left"/>
      <w:pPr>
        <w:ind w:left="2160" w:hanging="360"/>
      </w:pPr>
      <w:rPr>
        <w:rFonts w:ascii="Wingdings" w:hAnsi="Wingdings" w:hint="default"/>
      </w:rPr>
    </w:lvl>
    <w:lvl w:ilvl="3" w:tplc="E730CACC">
      <w:start w:val="1"/>
      <w:numFmt w:val="bullet"/>
      <w:lvlText w:val=""/>
      <w:lvlJc w:val="left"/>
      <w:pPr>
        <w:ind w:left="2880" w:hanging="360"/>
      </w:pPr>
      <w:rPr>
        <w:rFonts w:ascii="Symbol" w:hAnsi="Symbol" w:hint="default"/>
      </w:rPr>
    </w:lvl>
    <w:lvl w:ilvl="4" w:tplc="94C6F070">
      <w:start w:val="1"/>
      <w:numFmt w:val="bullet"/>
      <w:lvlText w:val="o"/>
      <w:lvlJc w:val="left"/>
      <w:pPr>
        <w:ind w:left="3600" w:hanging="360"/>
      </w:pPr>
      <w:rPr>
        <w:rFonts w:ascii="Courier New" w:hAnsi="Courier New" w:hint="default"/>
      </w:rPr>
    </w:lvl>
    <w:lvl w:ilvl="5" w:tplc="BDB2E380">
      <w:start w:val="1"/>
      <w:numFmt w:val="bullet"/>
      <w:lvlText w:val=""/>
      <w:lvlJc w:val="left"/>
      <w:pPr>
        <w:ind w:left="4320" w:hanging="360"/>
      </w:pPr>
      <w:rPr>
        <w:rFonts w:ascii="Wingdings" w:hAnsi="Wingdings" w:hint="default"/>
      </w:rPr>
    </w:lvl>
    <w:lvl w:ilvl="6" w:tplc="27067FF4">
      <w:start w:val="1"/>
      <w:numFmt w:val="bullet"/>
      <w:lvlText w:val=""/>
      <w:lvlJc w:val="left"/>
      <w:pPr>
        <w:ind w:left="5040" w:hanging="360"/>
      </w:pPr>
      <w:rPr>
        <w:rFonts w:ascii="Symbol" w:hAnsi="Symbol" w:hint="default"/>
      </w:rPr>
    </w:lvl>
    <w:lvl w:ilvl="7" w:tplc="32F0AB62">
      <w:start w:val="1"/>
      <w:numFmt w:val="bullet"/>
      <w:lvlText w:val="o"/>
      <w:lvlJc w:val="left"/>
      <w:pPr>
        <w:ind w:left="5760" w:hanging="360"/>
      </w:pPr>
      <w:rPr>
        <w:rFonts w:ascii="Courier New" w:hAnsi="Courier New" w:hint="default"/>
      </w:rPr>
    </w:lvl>
    <w:lvl w:ilvl="8" w:tplc="511CFDF6">
      <w:start w:val="1"/>
      <w:numFmt w:val="bullet"/>
      <w:lvlText w:val=""/>
      <w:lvlJc w:val="left"/>
      <w:pPr>
        <w:ind w:left="6480" w:hanging="360"/>
      </w:pPr>
      <w:rPr>
        <w:rFonts w:ascii="Wingdings" w:hAnsi="Wingdings" w:hint="default"/>
      </w:rPr>
    </w:lvl>
  </w:abstractNum>
  <w:abstractNum w:abstractNumId="4" w15:restartNumberingAfterBreak="0">
    <w:nsid w:val="28A56C47"/>
    <w:multiLevelType w:val="multilevel"/>
    <w:tmpl w:val="3C86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918F7"/>
    <w:multiLevelType w:val="multilevel"/>
    <w:tmpl w:val="FD00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22B3F"/>
    <w:multiLevelType w:val="multilevel"/>
    <w:tmpl w:val="75F4A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50FC0"/>
    <w:multiLevelType w:val="multilevel"/>
    <w:tmpl w:val="E39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B5947"/>
    <w:multiLevelType w:val="multilevel"/>
    <w:tmpl w:val="783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1460A"/>
    <w:multiLevelType w:val="multilevel"/>
    <w:tmpl w:val="875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E63E8"/>
    <w:multiLevelType w:val="multilevel"/>
    <w:tmpl w:val="2D9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40BD3"/>
    <w:multiLevelType w:val="hybridMultilevel"/>
    <w:tmpl w:val="34AAB4D2"/>
    <w:lvl w:ilvl="0" w:tplc="8C3A2E68">
      <w:start w:val="1"/>
      <w:numFmt w:val="bullet"/>
      <w:lvlText w:val=""/>
      <w:lvlJc w:val="left"/>
      <w:pPr>
        <w:ind w:left="720" w:hanging="360"/>
      </w:pPr>
      <w:rPr>
        <w:rFonts w:ascii="Symbol" w:hAnsi="Symbol" w:hint="default"/>
      </w:rPr>
    </w:lvl>
    <w:lvl w:ilvl="1" w:tplc="A2C277DA">
      <w:start w:val="1"/>
      <w:numFmt w:val="bullet"/>
      <w:lvlText w:val="o"/>
      <w:lvlJc w:val="left"/>
      <w:pPr>
        <w:ind w:left="1440" w:hanging="360"/>
      </w:pPr>
      <w:rPr>
        <w:rFonts w:ascii="Courier New" w:hAnsi="Courier New" w:hint="default"/>
      </w:rPr>
    </w:lvl>
    <w:lvl w:ilvl="2" w:tplc="48E4A55E">
      <w:start w:val="1"/>
      <w:numFmt w:val="bullet"/>
      <w:lvlText w:val=""/>
      <w:lvlJc w:val="left"/>
      <w:pPr>
        <w:ind w:left="2160" w:hanging="360"/>
      </w:pPr>
      <w:rPr>
        <w:rFonts w:ascii="Wingdings" w:hAnsi="Wingdings" w:hint="default"/>
      </w:rPr>
    </w:lvl>
    <w:lvl w:ilvl="3" w:tplc="B9487E1C">
      <w:start w:val="1"/>
      <w:numFmt w:val="bullet"/>
      <w:lvlText w:val=""/>
      <w:lvlJc w:val="left"/>
      <w:pPr>
        <w:ind w:left="2880" w:hanging="360"/>
      </w:pPr>
      <w:rPr>
        <w:rFonts w:ascii="Symbol" w:hAnsi="Symbol" w:hint="default"/>
      </w:rPr>
    </w:lvl>
    <w:lvl w:ilvl="4" w:tplc="9D4E25D0">
      <w:start w:val="1"/>
      <w:numFmt w:val="bullet"/>
      <w:lvlText w:val="o"/>
      <w:lvlJc w:val="left"/>
      <w:pPr>
        <w:ind w:left="3600" w:hanging="360"/>
      </w:pPr>
      <w:rPr>
        <w:rFonts w:ascii="Courier New" w:hAnsi="Courier New" w:hint="default"/>
      </w:rPr>
    </w:lvl>
    <w:lvl w:ilvl="5" w:tplc="06009FFC">
      <w:start w:val="1"/>
      <w:numFmt w:val="bullet"/>
      <w:lvlText w:val=""/>
      <w:lvlJc w:val="left"/>
      <w:pPr>
        <w:ind w:left="4320" w:hanging="360"/>
      </w:pPr>
      <w:rPr>
        <w:rFonts w:ascii="Wingdings" w:hAnsi="Wingdings" w:hint="default"/>
      </w:rPr>
    </w:lvl>
    <w:lvl w:ilvl="6" w:tplc="ECA074BC">
      <w:start w:val="1"/>
      <w:numFmt w:val="bullet"/>
      <w:lvlText w:val=""/>
      <w:lvlJc w:val="left"/>
      <w:pPr>
        <w:ind w:left="5040" w:hanging="360"/>
      </w:pPr>
      <w:rPr>
        <w:rFonts w:ascii="Symbol" w:hAnsi="Symbol" w:hint="default"/>
      </w:rPr>
    </w:lvl>
    <w:lvl w:ilvl="7" w:tplc="CCF2E938">
      <w:start w:val="1"/>
      <w:numFmt w:val="bullet"/>
      <w:lvlText w:val="o"/>
      <w:lvlJc w:val="left"/>
      <w:pPr>
        <w:ind w:left="5760" w:hanging="360"/>
      </w:pPr>
      <w:rPr>
        <w:rFonts w:ascii="Courier New" w:hAnsi="Courier New" w:hint="default"/>
      </w:rPr>
    </w:lvl>
    <w:lvl w:ilvl="8" w:tplc="B2C6EF3E">
      <w:start w:val="1"/>
      <w:numFmt w:val="bullet"/>
      <w:lvlText w:val=""/>
      <w:lvlJc w:val="left"/>
      <w:pPr>
        <w:ind w:left="6480" w:hanging="360"/>
      </w:pPr>
      <w:rPr>
        <w:rFonts w:ascii="Wingdings" w:hAnsi="Wingdings" w:hint="default"/>
      </w:rPr>
    </w:lvl>
  </w:abstractNum>
  <w:abstractNum w:abstractNumId="12" w15:restartNumberingAfterBreak="0">
    <w:nsid w:val="690F300B"/>
    <w:multiLevelType w:val="multilevel"/>
    <w:tmpl w:val="93E08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905C4"/>
    <w:multiLevelType w:val="multilevel"/>
    <w:tmpl w:val="C04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01334"/>
    <w:multiLevelType w:val="multilevel"/>
    <w:tmpl w:val="D212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C481F"/>
    <w:multiLevelType w:val="multilevel"/>
    <w:tmpl w:val="4020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507243">
    <w:abstractNumId w:val="6"/>
  </w:num>
  <w:num w:numId="2" w16cid:durableId="2116097618">
    <w:abstractNumId w:val="12"/>
  </w:num>
  <w:num w:numId="3" w16cid:durableId="2007516577">
    <w:abstractNumId w:val="3"/>
  </w:num>
  <w:num w:numId="4" w16cid:durableId="529996568">
    <w:abstractNumId w:val="1"/>
  </w:num>
  <w:num w:numId="5" w16cid:durableId="765073770">
    <w:abstractNumId w:val="11"/>
  </w:num>
  <w:num w:numId="6" w16cid:durableId="176425616">
    <w:abstractNumId w:val="2"/>
  </w:num>
  <w:num w:numId="7" w16cid:durableId="512114822">
    <w:abstractNumId w:val="14"/>
  </w:num>
  <w:num w:numId="8" w16cid:durableId="1315180722">
    <w:abstractNumId w:val="4"/>
  </w:num>
  <w:num w:numId="9" w16cid:durableId="809595189">
    <w:abstractNumId w:val="8"/>
  </w:num>
  <w:num w:numId="10" w16cid:durableId="505022786">
    <w:abstractNumId w:val="9"/>
  </w:num>
  <w:num w:numId="11" w16cid:durableId="2015762877">
    <w:abstractNumId w:val="15"/>
  </w:num>
  <w:num w:numId="12" w16cid:durableId="27026600">
    <w:abstractNumId w:val="7"/>
  </w:num>
  <w:num w:numId="13" w16cid:durableId="715356327">
    <w:abstractNumId w:val="10"/>
  </w:num>
  <w:num w:numId="14" w16cid:durableId="1774783858">
    <w:abstractNumId w:val="13"/>
  </w:num>
  <w:num w:numId="15" w16cid:durableId="1308897100">
    <w:abstractNumId w:val="0"/>
  </w:num>
  <w:num w:numId="16" w16cid:durableId="1596938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B16"/>
    <w:rsid w:val="0004169D"/>
    <w:rsid w:val="00062D29"/>
    <w:rsid w:val="0009395E"/>
    <w:rsid w:val="000B163A"/>
    <w:rsid w:val="000F5F3E"/>
    <w:rsid w:val="001A1C6C"/>
    <w:rsid w:val="00222B9C"/>
    <w:rsid w:val="002467C3"/>
    <w:rsid w:val="002B6D5F"/>
    <w:rsid w:val="003635DD"/>
    <w:rsid w:val="003A7B9E"/>
    <w:rsid w:val="0045594E"/>
    <w:rsid w:val="00567714"/>
    <w:rsid w:val="006E0CCE"/>
    <w:rsid w:val="00760576"/>
    <w:rsid w:val="00791D8B"/>
    <w:rsid w:val="00856EB6"/>
    <w:rsid w:val="00875BC1"/>
    <w:rsid w:val="00882BD9"/>
    <w:rsid w:val="00975600"/>
    <w:rsid w:val="00994D66"/>
    <w:rsid w:val="009F5385"/>
    <w:rsid w:val="00AC65A1"/>
    <w:rsid w:val="00B25B16"/>
    <w:rsid w:val="00B37537"/>
    <w:rsid w:val="00B63309"/>
    <w:rsid w:val="00BC098D"/>
    <w:rsid w:val="00CD2D83"/>
    <w:rsid w:val="00D07896"/>
    <w:rsid w:val="00D55E22"/>
    <w:rsid w:val="00E324E4"/>
    <w:rsid w:val="00F53E18"/>
    <w:rsid w:val="00FA3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34022"/>
  <w15:chartTrackingRefBased/>
  <w15:docId w15:val="{8A212AD3-D5D6-4012-9E88-BC9E9E339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D83"/>
  </w:style>
  <w:style w:type="paragraph" w:styleId="Heading1">
    <w:name w:val="heading 1"/>
    <w:basedOn w:val="Normal"/>
    <w:next w:val="Normal"/>
    <w:link w:val="Heading1Char"/>
    <w:uiPriority w:val="9"/>
    <w:qFormat/>
    <w:rsid w:val="00CD2D83"/>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CD2D8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 w:type="paragraph" w:styleId="ListParagraph">
    <w:name w:val="List Paragraph"/>
    <w:basedOn w:val="Normal"/>
    <w:uiPriority w:val="34"/>
    <w:qFormat/>
    <w:rsid w:val="00BC09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9AA0DF1F24426BF88949ABCC97D5C"/>
        <w:category>
          <w:name w:val="General"/>
          <w:gallery w:val="placeholder"/>
        </w:category>
        <w:types>
          <w:type w:val="bbPlcHdr"/>
        </w:types>
        <w:behaviors>
          <w:behavior w:val="content"/>
        </w:behaviors>
        <w:guid w:val="{9E095958-A08F-4E1D-B876-C4D541A78B83}"/>
      </w:docPartPr>
      <w:docPartBody>
        <w:p w:rsidR="005F5BCA" w:rsidRDefault="00F874B5">
          <w:pPr>
            <w:pStyle w:val="EC59AA0DF1F24426BF88949ABCC97D5C"/>
          </w:pPr>
          <w:r w:rsidRPr="005848F3">
            <w:rPr>
              <w:rStyle w:val="PlaceholderText"/>
            </w:rPr>
            <w:t>[Title]</w:t>
          </w:r>
        </w:p>
      </w:docPartBody>
    </w:docPart>
    <w:docPart>
      <w:docPartPr>
        <w:name w:val="98A4194FC5E045A99EAC14F6646F46F2"/>
        <w:category>
          <w:name w:val="General"/>
          <w:gallery w:val="placeholder"/>
        </w:category>
        <w:types>
          <w:type w:val="bbPlcHdr"/>
        </w:types>
        <w:behaviors>
          <w:behavior w:val="content"/>
        </w:behaviors>
        <w:guid w:val="{E66EFDD0-48EE-410F-843C-36DA8123D6B5}"/>
      </w:docPartPr>
      <w:docPartBody>
        <w:p w:rsidR="005F5BCA" w:rsidRDefault="00F874B5">
          <w:pPr>
            <w:pStyle w:val="98A4194FC5E045A99EAC14F6646F46F2"/>
          </w:pPr>
          <w:r w:rsidRPr="005848F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1A5"/>
    <w:rsid w:val="000564F8"/>
    <w:rsid w:val="005F5BCA"/>
    <w:rsid w:val="00791D8B"/>
    <w:rsid w:val="00D601A5"/>
    <w:rsid w:val="00F87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C59AA0DF1F24426BF88949ABCC97D5C">
    <w:name w:val="EC59AA0DF1F24426BF88949ABCC97D5C"/>
  </w:style>
  <w:style w:type="paragraph" w:customStyle="1" w:styleId="98A4194FC5E045A99EAC14F6646F46F2">
    <w:name w:val="98A4194FC5E045A99EAC14F6646F46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BYUI-LabTemplate.dotx</Template>
  <TotalTime>13</TotalTime>
  <Pages>6</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BYU Idaho</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361 Project Status Report</dc:title>
  <dc:subject>ECEN-361</dc:subject>
  <dc:creator>Jonathan Haws</dc:creator>
  <cp:keywords/>
  <dc:description/>
  <cp:lastModifiedBy>Brautigam, Joel</cp:lastModifiedBy>
  <cp:revision>16</cp:revision>
  <dcterms:created xsi:type="dcterms:W3CDTF">2025-10-26T05:05:00Z</dcterms:created>
  <dcterms:modified xsi:type="dcterms:W3CDTF">2025-10-26T05:17:00Z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