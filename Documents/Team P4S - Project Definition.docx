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72"/>
          <w:szCs w:val="72"/>
        </w:rPr>
        <w:alias w:val="Title"/>
        <w:tag w:val=""/>
        <w:id w:val="878134321"/>
        <w:placeholder>
          <w:docPart w:val="931DCFC55E68421A8377905F5149307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213E6E1" w14:textId="438E7D94" w:rsidR="006E0CCE" w:rsidRDefault="00DE5B15" w:rsidP="00CD2D83">
          <w:pPr>
            <w:pStyle w:val="Title"/>
            <w:jc w:val="right"/>
            <w:rPr>
              <w:sz w:val="72"/>
              <w:szCs w:val="72"/>
            </w:rPr>
          </w:pPr>
          <w:r w:rsidRPr="00010185">
            <w:rPr>
              <w:sz w:val="72"/>
              <w:szCs w:val="72"/>
            </w:rPr>
            <w:t>ECEN 361 Project Definition</w:t>
          </w:r>
        </w:p>
      </w:sdtContent>
    </w:sdt>
    <w:p w14:paraId="308D359C" w14:textId="12137F23" w:rsidR="00856EB6" w:rsidRPr="00856EB6" w:rsidRDefault="00961046" w:rsidP="00856EB6">
      <w:pPr>
        <w:pStyle w:val="Subtitle"/>
        <w:jc w:val="right"/>
      </w:pPr>
      <w:r>
        <w:t>Phreak</w:t>
      </w:r>
      <w:r w:rsidR="00BC0CA5">
        <w:t>s</w:t>
      </w:r>
      <w:r w:rsidR="00DE5B15">
        <w:t xml:space="preserve"> </w:t>
      </w:r>
      <w:r>
        <w:t xml:space="preserve">4 </w:t>
      </w:r>
      <w:proofErr w:type="gramStart"/>
      <w:r>
        <w:t>Sec</w:t>
      </w:r>
      <w:r w:rsidR="00BC0CA5">
        <w:t>urity</w:t>
      </w:r>
      <w:proofErr w:type="gramEnd"/>
      <w:r w:rsidR="00DE5B15">
        <w:br/>
      </w:r>
      <w:r w:rsidR="00BC0CA5">
        <w:t>Nicholas Bastion, Joel BrAutigam, Kein L</w:t>
      </w:r>
      <w:r w:rsidR="00551B83">
        <w:t>ika</w:t>
      </w:r>
      <w:r w:rsidR="004973E3">
        <w:t>, James Green</w:t>
      </w:r>
    </w:p>
    <w:p w14:paraId="4B3ADB84" w14:textId="77777777" w:rsidR="00DE5B15" w:rsidRDefault="00DE5B15" w:rsidP="00DE5B15">
      <w:pPr>
        <w:pStyle w:val="Heading1"/>
      </w:pPr>
      <w:r>
        <w:t>Project Scope</w:t>
      </w:r>
    </w:p>
    <w:p w14:paraId="37708BE6" w14:textId="77777777" w:rsidR="005955ED" w:rsidRPr="005955ED" w:rsidRDefault="005955ED" w:rsidP="005955ED">
      <w:pPr>
        <w:rPr>
          <w:b/>
          <w:bCs/>
          <w:i/>
        </w:rPr>
      </w:pPr>
      <w:r w:rsidRPr="005955ED">
        <w:rPr>
          <w:b/>
          <w:bCs/>
          <w:i/>
        </w:rPr>
        <w:t>What It Is:</w:t>
      </w:r>
    </w:p>
    <w:p w14:paraId="73B3C66D" w14:textId="4E253662" w:rsidR="005955ED" w:rsidRPr="005955ED" w:rsidRDefault="005955ED" w:rsidP="005955ED">
      <w:pPr>
        <w:rPr>
          <w:i/>
        </w:rPr>
      </w:pPr>
      <w:r w:rsidRPr="005955ED">
        <w:rPr>
          <w:i/>
        </w:rPr>
        <w:t xml:space="preserve">This project is a </w:t>
      </w:r>
      <w:r w:rsidRPr="005955ED">
        <w:rPr>
          <w:b/>
          <w:bCs/>
          <w:i/>
        </w:rPr>
        <w:t>smart home security system</w:t>
      </w:r>
      <w:r w:rsidRPr="005955ED">
        <w:rPr>
          <w:i/>
        </w:rPr>
        <w:t xml:space="preserve"> built using embedded systems technology. It combines hardware sensors, a microcontroller, and a user interface to monitor and protect </w:t>
      </w:r>
      <w:r w:rsidR="005F2DF3" w:rsidRPr="005955ED">
        <w:rPr>
          <w:i/>
        </w:rPr>
        <w:t>residential</w:t>
      </w:r>
      <w:r w:rsidRPr="005955ED">
        <w:rPr>
          <w:i/>
        </w:rPr>
        <w:t xml:space="preserve"> space. The system will be capable of detecting unauthorized entry, monitoring environmental conditions, and providing real-time feedback and control to the user.</w:t>
      </w:r>
    </w:p>
    <w:p w14:paraId="52D03590" w14:textId="77777777" w:rsidR="005955ED" w:rsidRPr="005955ED" w:rsidRDefault="005955ED" w:rsidP="005955ED">
      <w:pPr>
        <w:rPr>
          <w:b/>
          <w:bCs/>
          <w:i/>
        </w:rPr>
      </w:pPr>
      <w:r w:rsidRPr="005955ED">
        <w:rPr>
          <w:b/>
          <w:bCs/>
          <w:i/>
        </w:rPr>
        <w:t>What It Will Do:</w:t>
      </w:r>
    </w:p>
    <w:p w14:paraId="18A3B9CB" w14:textId="77777777" w:rsidR="005955ED" w:rsidRPr="005955ED" w:rsidRDefault="005955ED" w:rsidP="005955ED">
      <w:pPr>
        <w:numPr>
          <w:ilvl w:val="0"/>
          <w:numId w:val="6"/>
        </w:numPr>
        <w:rPr>
          <w:i/>
        </w:rPr>
      </w:pPr>
      <w:r w:rsidRPr="005955ED">
        <w:rPr>
          <w:b/>
          <w:bCs/>
          <w:i/>
        </w:rPr>
        <w:t>Monitor Entry Points:</w:t>
      </w:r>
      <w:r w:rsidRPr="005955ED">
        <w:rPr>
          <w:i/>
        </w:rPr>
        <w:br/>
        <w:t>Use magnetic reed switches to detect when doors or windows are opened.</w:t>
      </w:r>
    </w:p>
    <w:p w14:paraId="5C1B6A79" w14:textId="77777777" w:rsidR="005955ED" w:rsidRPr="005955ED" w:rsidRDefault="005955ED" w:rsidP="005955ED">
      <w:pPr>
        <w:numPr>
          <w:ilvl w:val="0"/>
          <w:numId w:val="6"/>
        </w:numPr>
        <w:rPr>
          <w:i/>
        </w:rPr>
      </w:pPr>
      <w:r w:rsidRPr="005955ED">
        <w:rPr>
          <w:b/>
          <w:bCs/>
          <w:i/>
        </w:rPr>
        <w:t>Detect Motion:</w:t>
      </w:r>
      <w:r w:rsidRPr="005955ED">
        <w:rPr>
          <w:i/>
        </w:rPr>
        <w:br/>
        <w:t>Use PIR (Passive Infrared) sensors to detect movement within the home.</w:t>
      </w:r>
    </w:p>
    <w:p w14:paraId="22D099F9" w14:textId="77777777" w:rsidR="005955ED" w:rsidRPr="005955ED" w:rsidRDefault="005955ED" w:rsidP="005955ED">
      <w:pPr>
        <w:numPr>
          <w:ilvl w:val="0"/>
          <w:numId w:val="6"/>
        </w:numPr>
        <w:rPr>
          <w:i/>
        </w:rPr>
      </w:pPr>
      <w:r w:rsidRPr="005955ED">
        <w:rPr>
          <w:b/>
          <w:bCs/>
          <w:i/>
        </w:rPr>
        <w:t>Trigger Alerts:</w:t>
      </w:r>
      <w:r w:rsidRPr="005955ED">
        <w:rPr>
          <w:i/>
        </w:rPr>
        <w:br/>
        <w:t>Activate alarms (buzzer, LED, or notifications) when suspicious activity is detected.</w:t>
      </w:r>
    </w:p>
    <w:p w14:paraId="37AF9C28" w14:textId="77777777" w:rsidR="005955ED" w:rsidRPr="005955ED" w:rsidRDefault="005955ED" w:rsidP="005955ED">
      <w:pPr>
        <w:numPr>
          <w:ilvl w:val="0"/>
          <w:numId w:val="6"/>
        </w:numPr>
        <w:rPr>
          <w:i/>
        </w:rPr>
      </w:pPr>
      <w:r w:rsidRPr="005955ED">
        <w:rPr>
          <w:b/>
          <w:bCs/>
          <w:i/>
        </w:rPr>
        <w:t>User Interaction via UI:</w:t>
      </w:r>
      <w:r w:rsidRPr="005955ED">
        <w:rPr>
          <w:i/>
        </w:rPr>
        <w:br/>
        <w:t>Provide a graphical user interface (GUI) or mobile/web dashboard where users can:</w:t>
      </w:r>
    </w:p>
    <w:p w14:paraId="670674EF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Arm/disarm the system.</w:t>
      </w:r>
    </w:p>
    <w:p w14:paraId="7DC0DCD2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View real-time sensor data.</w:t>
      </w:r>
    </w:p>
    <w:p w14:paraId="6AE468FC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Receive alerts and logs.</w:t>
      </w:r>
    </w:p>
    <w:p w14:paraId="579C7FC2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Configure system settings.</w:t>
      </w:r>
    </w:p>
    <w:p w14:paraId="29DE2B31" w14:textId="77777777" w:rsidR="005955ED" w:rsidRPr="005955ED" w:rsidRDefault="005955ED" w:rsidP="005955ED">
      <w:pPr>
        <w:numPr>
          <w:ilvl w:val="0"/>
          <w:numId w:val="6"/>
        </w:numPr>
        <w:rPr>
          <w:i/>
        </w:rPr>
      </w:pPr>
      <w:r w:rsidRPr="005955ED">
        <w:rPr>
          <w:b/>
          <w:bCs/>
          <w:i/>
        </w:rPr>
        <w:t>Optional Features:</w:t>
      </w:r>
    </w:p>
    <w:p w14:paraId="4B2BB7FD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Environmental monitoring (e.g., temperature, smoke, gas).</w:t>
      </w:r>
    </w:p>
    <w:p w14:paraId="673E3FCC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Remote access via Wi-Fi or cloud services.</w:t>
      </w:r>
    </w:p>
    <w:p w14:paraId="5A225B9C" w14:textId="77777777" w:rsidR="005955ED" w:rsidRPr="005955ED" w:rsidRDefault="005955ED" w:rsidP="005955ED">
      <w:pPr>
        <w:numPr>
          <w:ilvl w:val="1"/>
          <w:numId w:val="6"/>
        </w:numPr>
        <w:rPr>
          <w:i/>
        </w:rPr>
      </w:pPr>
      <w:r w:rsidRPr="005955ED">
        <w:rPr>
          <w:i/>
        </w:rPr>
        <w:t>Battery backup or low-power operation.</w:t>
      </w:r>
    </w:p>
    <w:p w14:paraId="73215C17" w14:textId="77777777" w:rsidR="005955ED" w:rsidRPr="005955ED" w:rsidRDefault="005955ED" w:rsidP="005955ED">
      <w:pPr>
        <w:rPr>
          <w:b/>
          <w:bCs/>
          <w:i/>
        </w:rPr>
      </w:pPr>
      <w:r w:rsidRPr="005955ED">
        <w:rPr>
          <w:b/>
          <w:bCs/>
          <w:i/>
        </w:rPr>
        <w:t>Why It Is Important:</w:t>
      </w:r>
    </w:p>
    <w:p w14:paraId="61D6D830" w14:textId="77777777" w:rsidR="005955ED" w:rsidRPr="005955ED" w:rsidRDefault="005955ED" w:rsidP="005955ED">
      <w:pPr>
        <w:numPr>
          <w:ilvl w:val="0"/>
          <w:numId w:val="7"/>
        </w:numPr>
        <w:rPr>
          <w:i/>
        </w:rPr>
      </w:pPr>
      <w:r w:rsidRPr="005955ED">
        <w:rPr>
          <w:b/>
          <w:bCs/>
          <w:i/>
        </w:rPr>
        <w:t>Real-World Relevance:</w:t>
      </w:r>
      <w:r w:rsidRPr="005955ED">
        <w:rPr>
          <w:i/>
        </w:rPr>
        <w:br/>
        <w:t>Home security is a critical concern, and this project simulates a practical application of embedded systems in everyday life.</w:t>
      </w:r>
    </w:p>
    <w:p w14:paraId="0A3090C4" w14:textId="77777777" w:rsidR="005955ED" w:rsidRPr="005955ED" w:rsidRDefault="005955ED" w:rsidP="005955ED">
      <w:pPr>
        <w:numPr>
          <w:ilvl w:val="0"/>
          <w:numId w:val="7"/>
        </w:numPr>
        <w:rPr>
          <w:i/>
        </w:rPr>
      </w:pPr>
      <w:r w:rsidRPr="005955ED">
        <w:rPr>
          <w:b/>
          <w:bCs/>
          <w:i/>
        </w:rPr>
        <w:lastRenderedPageBreak/>
        <w:t>Skill Development:</w:t>
      </w:r>
      <w:r w:rsidRPr="005955ED">
        <w:rPr>
          <w:i/>
        </w:rPr>
        <w:br/>
        <w:t>Students will gain hands-on experience with:</w:t>
      </w:r>
    </w:p>
    <w:p w14:paraId="042E7531" w14:textId="77777777" w:rsidR="005955ED" w:rsidRPr="005955ED" w:rsidRDefault="005955ED" w:rsidP="005955ED">
      <w:pPr>
        <w:numPr>
          <w:ilvl w:val="1"/>
          <w:numId w:val="7"/>
        </w:numPr>
        <w:rPr>
          <w:i/>
        </w:rPr>
      </w:pPr>
      <w:r w:rsidRPr="005955ED">
        <w:rPr>
          <w:i/>
        </w:rPr>
        <w:t>Sensor integration.</w:t>
      </w:r>
    </w:p>
    <w:p w14:paraId="05527EF1" w14:textId="77777777" w:rsidR="005955ED" w:rsidRPr="005955ED" w:rsidRDefault="005955ED" w:rsidP="005955ED">
      <w:pPr>
        <w:numPr>
          <w:ilvl w:val="1"/>
          <w:numId w:val="7"/>
        </w:numPr>
        <w:rPr>
          <w:i/>
        </w:rPr>
      </w:pPr>
      <w:r w:rsidRPr="005955ED">
        <w:rPr>
          <w:i/>
        </w:rPr>
        <w:t>Microcontroller programming.</w:t>
      </w:r>
    </w:p>
    <w:p w14:paraId="48DCA87C" w14:textId="77777777" w:rsidR="005955ED" w:rsidRPr="005955ED" w:rsidRDefault="005955ED" w:rsidP="005955ED">
      <w:pPr>
        <w:numPr>
          <w:ilvl w:val="1"/>
          <w:numId w:val="7"/>
        </w:numPr>
        <w:rPr>
          <w:i/>
        </w:rPr>
      </w:pPr>
      <w:r w:rsidRPr="005955ED">
        <w:rPr>
          <w:i/>
        </w:rPr>
        <w:t>Communication protocols (e.g., UART, I2C, Wi-Fi).</w:t>
      </w:r>
    </w:p>
    <w:p w14:paraId="54387B15" w14:textId="77777777" w:rsidR="005955ED" w:rsidRPr="005955ED" w:rsidRDefault="005955ED" w:rsidP="005955ED">
      <w:pPr>
        <w:numPr>
          <w:ilvl w:val="1"/>
          <w:numId w:val="7"/>
        </w:numPr>
        <w:rPr>
          <w:i/>
        </w:rPr>
      </w:pPr>
      <w:r w:rsidRPr="005955ED">
        <w:rPr>
          <w:i/>
        </w:rPr>
        <w:t>UI/UX design and development.</w:t>
      </w:r>
    </w:p>
    <w:p w14:paraId="15D6ACE6" w14:textId="77777777" w:rsidR="005955ED" w:rsidRPr="005955ED" w:rsidRDefault="005955ED" w:rsidP="005955ED">
      <w:pPr>
        <w:numPr>
          <w:ilvl w:val="1"/>
          <w:numId w:val="7"/>
        </w:numPr>
        <w:rPr>
          <w:i/>
        </w:rPr>
      </w:pPr>
      <w:r w:rsidRPr="005955ED">
        <w:rPr>
          <w:i/>
        </w:rPr>
        <w:t>System debugging and testing.</w:t>
      </w:r>
    </w:p>
    <w:p w14:paraId="67B3A5FB" w14:textId="77777777" w:rsidR="005955ED" w:rsidRPr="005955ED" w:rsidRDefault="005955ED" w:rsidP="005955ED">
      <w:pPr>
        <w:numPr>
          <w:ilvl w:val="0"/>
          <w:numId w:val="7"/>
        </w:numPr>
        <w:rPr>
          <w:i/>
        </w:rPr>
      </w:pPr>
      <w:r w:rsidRPr="005955ED">
        <w:rPr>
          <w:b/>
          <w:bCs/>
          <w:i/>
        </w:rPr>
        <w:t>Interdisciplinary Learning:</w:t>
      </w:r>
      <w:r w:rsidRPr="005955ED">
        <w:rPr>
          <w:i/>
        </w:rPr>
        <w:br/>
        <w:t>Combines knowledge from electronics, software engineering, networking, and human-computer interaction.</w:t>
      </w:r>
    </w:p>
    <w:p w14:paraId="0D29424C" w14:textId="34A888F9" w:rsidR="00DE5B15" w:rsidRPr="00424D38" w:rsidRDefault="005955ED" w:rsidP="00DE5B15">
      <w:pPr>
        <w:numPr>
          <w:ilvl w:val="0"/>
          <w:numId w:val="7"/>
        </w:numPr>
        <w:rPr>
          <w:i/>
        </w:rPr>
      </w:pPr>
      <w:r w:rsidRPr="005955ED">
        <w:rPr>
          <w:b/>
          <w:bCs/>
          <w:i/>
        </w:rPr>
        <w:t>Scalability and Innovation:</w:t>
      </w:r>
      <w:r w:rsidRPr="005955ED">
        <w:rPr>
          <w:i/>
        </w:rPr>
        <w:br/>
        <w:t>The project can be expanded with features like facial recognition, voice control, or AI-based threat detection, encouraging creativity and deeper learning.</w:t>
      </w:r>
    </w:p>
    <w:p w14:paraId="3AC78B47" w14:textId="77777777" w:rsidR="00DE5B15" w:rsidRDefault="00DE5B15" w:rsidP="00DE5B15">
      <w:pPr>
        <w:pStyle w:val="Heading1"/>
      </w:pPr>
      <w:r>
        <w:t>Lessons to Learn</w:t>
      </w:r>
    </w:p>
    <w:p w14:paraId="0CD098D4" w14:textId="77777777" w:rsidR="00DE0830" w:rsidRPr="00DE0830" w:rsidRDefault="00DE0830" w:rsidP="00DE0830">
      <w:pPr>
        <w:rPr>
          <w:i/>
        </w:rPr>
      </w:pPr>
      <w:r w:rsidRPr="00DE0830">
        <w:rPr>
          <w:i/>
        </w:rPr>
        <w:t>To successfully complete this project, the team will need to explore and understand several core concepts and technologies related to embedded systems, software development, and system integration. These include:</w:t>
      </w:r>
    </w:p>
    <w:p w14:paraId="3983A601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1. Sensor Integration and Signal Processing</w:t>
      </w:r>
    </w:p>
    <w:p w14:paraId="0A84358E" w14:textId="77777777" w:rsidR="00DE0830" w:rsidRPr="00DE0830" w:rsidRDefault="00DE0830" w:rsidP="00DE0830">
      <w:pPr>
        <w:numPr>
          <w:ilvl w:val="0"/>
          <w:numId w:val="8"/>
        </w:numPr>
        <w:rPr>
          <w:i/>
        </w:rPr>
      </w:pPr>
      <w:r w:rsidRPr="00DE0830">
        <w:rPr>
          <w:i/>
        </w:rPr>
        <w:t>Learn how to interface various sensors (PIR, reed switches, temperature, smoke) with a microcontroller.</w:t>
      </w:r>
    </w:p>
    <w:p w14:paraId="0D073D1D" w14:textId="77777777" w:rsidR="00DE0830" w:rsidRPr="00DE0830" w:rsidRDefault="00DE0830" w:rsidP="00DE0830">
      <w:pPr>
        <w:numPr>
          <w:ilvl w:val="0"/>
          <w:numId w:val="8"/>
        </w:numPr>
        <w:rPr>
          <w:i/>
        </w:rPr>
      </w:pPr>
      <w:r w:rsidRPr="00DE0830">
        <w:rPr>
          <w:i/>
        </w:rPr>
        <w:t>Understand how to read and process digital and analog signals.</w:t>
      </w:r>
    </w:p>
    <w:p w14:paraId="69C041AC" w14:textId="77777777" w:rsidR="00DE0830" w:rsidRPr="00DE0830" w:rsidRDefault="00DE0830" w:rsidP="00DE0830">
      <w:pPr>
        <w:numPr>
          <w:ilvl w:val="0"/>
          <w:numId w:val="8"/>
        </w:numPr>
        <w:rPr>
          <w:i/>
        </w:rPr>
      </w:pPr>
      <w:r w:rsidRPr="00DE0830">
        <w:rPr>
          <w:i/>
        </w:rPr>
        <w:t>Implement debouncing and filtering techniques to ensure reliable sensor readings.</w:t>
      </w:r>
    </w:p>
    <w:p w14:paraId="0FA44FE9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2. Microcontroller Programming</w:t>
      </w:r>
    </w:p>
    <w:p w14:paraId="2D9A4AC1" w14:textId="77777777" w:rsidR="00DE0830" w:rsidRPr="00DE0830" w:rsidRDefault="00DE0830" w:rsidP="00DE0830">
      <w:pPr>
        <w:numPr>
          <w:ilvl w:val="0"/>
          <w:numId w:val="9"/>
        </w:numPr>
        <w:rPr>
          <w:i/>
        </w:rPr>
      </w:pPr>
      <w:r w:rsidRPr="00DE0830">
        <w:rPr>
          <w:i/>
        </w:rPr>
        <w:t>Gain proficiency in programming microcontrollers (e.g., ESP32, Arduino) using C/C++.</w:t>
      </w:r>
    </w:p>
    <w:p w14:paraId="13328EEE" w14:textId="77777777" w:rsidR="00DE0830" w:rsidRPr="00DE0830" w:rsidRDefault="00DE0830" w:rsidP="00DE0830">
      <w:pPr>
        <w:numPr>
          <w:ilvl w:val="0"/>
          <w:numId w:val="9"/>
        </w:numPr>
        <w:rPr>
          <w:i/>
        </w:rPr>
      </w:pPr>
      <w:r w:rsidRPr="00DE0830">
        <w:rPr>
          <w:i/>
        </w:rPr>
        <w:t>Learn how to manage GPIO pins, interrupts, timers, and power modes.</w:t>
      </w:r>
    </w:p>
    <w:p w14:paraId="15A1F883" w14:textId="77777777" w:rsidR="00DE0830" w:rsidRPr="00DE0830" w:rsidRDefault="00DE0830" w:rsidP="00DE0830">
      <w:pPr>
        <w:numPr>
          <w:ilvl w:val="0"/>
          <w:numId w:val="9"/>
        </w:numPr>
        <w:rPr>
          <w:i/>
        </w:rPr>
      </w:pPr>
      <w:r w:rsidRPr="00DE0830">
        <w:rPr>
          <w:i/>
        </w:rPr>
        <w:t>Implement real-time logic for monitoring and responding to sensor inputs.</w:t>
      </w:r>
    </w:p>
    <w:p w14:paraId="01C767F9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3. Communication Protocols</w:t>
      </w:r>
    </w:p>
    <w:p w14:paraId="59EC7FA4" w14:textId="77777777" w:rsidR="00DE0830" w:rsidRPr="00DE0830" w:rsidRDefault="00DE0830" w:rsidP="00DE0830">
      <w:pPr>
        <w:numPr>
          <w:ilvl w:val="0"/>
          <w:numId w:val="10"/>
        </w:numPr>
        <w:rPr>
          <w:i/>
        </w:rPr>
      </w:pPr>
      <w:r w:rsidRPr="00DE0830">
        <w:rPr>
          <w:i/>
        </w:rPr>
        <w:t>Learn how to use serial communication protocols such as UART, I2C, and SPI for sensor and peripheral interfacing.</w:t>
      </w:r>
    </w:p>
    <w:p w14:paraId="60E99BA8" w14:textId="77777777" w:rsidR="00DE0830" w:rsidRPr="00DE0830" w:rsidRDefault="00DE0830" w:rsidP="00DE0830">
      <w:pPr>
        <w:numPr>
          <w:ilvl w:val="0"/>
          <w:numId w:val="10"/>
        </w:numPr>
        <w:rPr>
          <w:i/>
        </w:rPr>
      </w:pPr>
      <w:r w:rsidRPr="00DE0830">
        <w:rPr>
          <w:i/>
        </w:rPr>
        <w:t>Explore wireless communication methods like Wi-Fi or Bluetooth for data transmission to the UI.</w:t>
      </w:r>
    </w:p>
    <w:p w14:paraId="7D056E25" w14:textId="77777777" w:rsidR="00DE0830" w:rsidRPr="00DE0830" w:rsidRDefault="00DE0830" w:rsidP="00DE0830">
      <w:pPr>
        <w:numPr>
          <w:ilvl w:val="0"/>
          <w:numId w:val="10"/>
        </w:numPr>
        <w:rPr>
          <w:i/>
        </w:rPr>
      </w:pPr>
      <w:r w:rsidRPr="00DE0830">
        <w:rPr>
          <w:i/>
        </w:rPr>
        <w:t>Understand how to implement MQTT or HTTP protocols for cloud connectivity and remote access.</w:t>
      </w:r>
    </w:p>
    <w:p w14:paraId="545F73C8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lastRenderedPageBreak/>
        <w:t>4. User Interface Development</w:t>
      </w:r>
    </w:p>
    <w:p w14:paraId="6CE9A0B0" w14:textId="77777777" w:rsidR="00DE0830" w:rsidRPr="00DE0830" w:rsidRDefault="00DE0830" w:rsidP="00DE0830">
      <w:pPr>
        <w:numPr>
          <w:ilvl w:val="0"/>
          <w:numId w:val="11"/>
        </w:numPr>
        <w:rPr>
          <w:i/>
        </w:rPr>
      </w:pPr>
      <w:r w:rsidRPr="00DE0830">
        <w:rPr>
          <w:i/>
        </w:rPr>
        <w:t xml:space="preserve">Learn how to design and build a responsive GUI using tools like: </w:t>
      </w:r>
    </w:p>
    <w:p w14:paraId="59C66264" w14:textId="77777777" w:rsidR="00DE0830" w:rsidRPr="00DE0830" w:rsidRDefault="00DE0830" w:rsidP="00DE0830">
      <w:pPr>
        <w:numPr>
          <w:ilvl w:val="1"/>
          <w:numId w:val="11"/>
        </w:numPr>
        <w:rPr>
          <w:i/>
        </w:rPr>
      </w:pPr>
      <w:r w:rsidRPr="00DE0830">
        <w:rPr>
          <w:b/>
          <w:bCs/>
          <w:i/>
        </w:rPr>
        <w:t>Web technologies</w:t>
      </w:r>
      <w:r w:rsidRPr="00DE0830">
        <w:rPr>
          <w:i/>
        </w:rPr>
        <w:t xml:space="preserve"> (HTML/CSS/JavaScript) for browser-based dashboards.</w:t>
      </w:r>
    </w:p>
    <w:p w14:paraId="2AB98A3E" w14:textId="77777777" w:rsidR="00DE0830" w:rsidRPr="00DE0830" w:rsidRDefault="00DE0830" w:rsidP="00DE0830">
      <w:pPr>
        <w:numPr>
          <w:ilvl w:val="1"/>
          <w:numId w:val="11"/>
        </w:numPr>
        <w:rPr>
          <w:i/>
        </w:rPr>
      </w:pPr>
      <w:r w:rsidRPr="00DE0830">
        <w:rPr>
          <w:b/>
          <w:bCs/>
          <w:i/>
        </w:rPr>
        <w:t>Mobile frameworks</w:t>
      </w:r>
      <w:r w:rsidRPr="00DE0830">
        <w:rPr>
          <w:i/>
        </w:rPr>
        <w:t xml:space="preserve"> (e.g., Flutter, React Native) for app development.</w:t>
      </w:r>
    </w:p>
    <w:p w14:paraId="2AF9464A" w14:textId="77777777" w:rsidR="00DE0830" w:rsidRPr="00DE0830" w:rsidRDefault="00DE0830" w:rsidP="00DE0830">
      <w:pPr>
        <w:numPr>
          <w:ilvl w:val="1"/>
          <w:numId w:val="11"/>
        </w:numPr>
        <w:rPr>
          <w:i/>
        </w:rPr>
      </w:pPr>
      <w:r w:rsidRPr="00DE0830">
        <w:rPr>
          <w:b/>
          <w:bCs/>
          <w:i/>
        </w:rPr>
        <w:t>Desktop environments</w:t>
      </w:r>
      <w:r w:rsidRPr="00DE0830">
        <w:rPr>
          <w:i/>
        </w:rPr>
        <w:t xml:space="preserve"> (e.g., Python with </w:t>
      </w:r>
      <w:proofErr w:type="spellStart"/>
      <w:r w:rsidRPr="00DE0830">
        <w:rPr>
          <w:i/>
        </w:rPr>
        <w:t>Tkinter</w:t>
      </w:r>
      <w:proofErr w:type="spellEnd"/>
      <w:r w:rsidRPr="00DE0830">
        <w:rPr>
          <w:i/>
        </w:rPr>
        <w:t xml:space="preserve"> or </w:t>
      </w:r>
      <w:proofErr w:type="spellStart"/>
      <w:r w:rsidRPr="00DE0830">
        <w:rPr>
          <w:i/>
        </w:rPr>
        <w:t>PyQt</w:t>
      </w:r>
      <w:proofErr w:type="spellEnd"/>
      <w:r w:rsidRPr="00DE0830">
        <w:rPr>
          <w:i/>
        </w:rPr>
        <w:t>).</w:t>
      </w:r>
    </w:p>
    <w:p w14:paraId="380A4F96" w14:textId="77777777" w:rsidR="00DE0830" w:rsidRPr="00DE0830" w:rsidRDefault="00DE0830" w:rsidP="00DE0830">
      <w:pPr>
        <w:numPr>
          <w:ilvl w:val="0"/>
          <w:numId w:val="11"/>
        </w:numPr>
        <w:rPr>
          <w:i/>
        </w:rPr>
      </w:pPr>
      <w:r w:rsidRPr="00DE0830">
        <w:rPr>
          <w:i/>
        </w:rPr>
        <w:t>Understand how to structure UI for usability, real-time updates, and secure control.</w:t>
      </w:r>
    </w:p>
    <w:p w14:paraId="7E9C0B00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5. Power Management</w:t>
      </w:r>
    </w:p>
    <w:p w14:paraId="435EF337" w14:textId="77777777" w:rsidR="00DE0830" w:rsidRPr="00DE0830" w:rsidRDefault="00DE0830" w:rsidP="00DE0830">
      <w:pPr>
        <w:numPr>
          <w:ilvl w:val="0"/>
          <w:numId w:val="12"/>
        </w:numPr>
        <w:rPr>
          <w:i/>
        </w:rPr>
      </w:pPr>
      <w:r w:rsidRPr="00DE0830">
        <w:rPr>
          <w:i/>
        </w:rPr>
        <w:t>Learn how to implement power-efficient designs using sleep modes and interrupts.</w:t>
      </w:r>
    </w:p>
    <w:p w14:paraId="2CA55455" w14:textId="77777777" w:rsidR="00DE0830" w:rsidRPr="00DE0830" w:rsidRDefault="00DE0830" w:rsidP="00DE0830">
      <w:pPr>
        <w:numPr>
          <w:ilvl w:val="0"/>
          <w:numId w:val="12"/>
        </w:numPr>
        <w:rPr>
          <w:i/>
        </w:rPr>
      </w:pPr>
      <w:r w:rsidRPr="00DE0830">
        <w:rPr>
          <w:i/>
        </w:rPr>
        <w:t>Explore battery backup systems and energy-saving techniques for embedded devices.</w:t>
      </w:r>
    </w:p>
    <w:p w14:paraId="5DA10211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6. System Integration and Testing</w:t>
      </w:r>
    </w:p>
    <w:p w14:paraId="04D92111" w14:textId="77777777" w:rsidR="00DE0830" w:rsidRPr="00DE0830" w:rsidRDefault="00DE0830" w:rsidP="00DE0830">
      <w:pPr>
        <w:numPr>
          <w:ilvl w:val="0"/>
          <w:numId w:val="13"/>
        </w:numPr>
        <w:rPr>
          <w:i/>
        </w:rPr>
      </w:pPr>
      <w:r w:rsidRPr="00DE0830">
        <w:rPr>
          <w:i/>
        </w:rPr>
        <w:t>Understand how to integrate hardware and software components into a cohesive system.</w:t>
      </w:r>
    </w:p>
    <w:p w14:paraId="18D64951" w14:textId="77777777" w:rsidR="00DE0830" w:rsidRPr="00DE0830" w:rsidRDefault="00DE0830" w:rsidP="00DE0830">
      <w:pPr>
        <w:numPr>
          <w:ilvl w:val="0"/>
          <w:numId w:val="13"/>
        </w:numPr>
        <w:rPr>
          <w:i/>
        </w:rPr>
      </w:pPr>
      <w:r w:rsidRPr="00DE0830">
        <w:rPr>
          <w:i/>
        </w:rPr>
        <w:t>Learn how to test embedded systems for reliability, responsiveness, and fault tolerance.</w:t>
      </w:r>
    </w:p>
    <w:p w14:paraId="6FC76E7B" w14:textId="77777777" w:rsidR="00DE0830" w:rsidRPr="00DE0830" w:rsidRDefault="00DE0830" w:rsidP="00DE0830">
      <w:pPr>
        <w:numPr>
          <w:ilvl w:val="0"/>
          <w:numId w:val="13"/>
        </w:numPr>
        <w:rPr>
          <w:i/>
        </w:rPr>
      </w:pPr>
      <w:r w:rsidRPr="00DE0830">
        <w:rPr>
          <w:i/>
        </w:rPr>
        <w:t>Develop debugging skills using tools like serial monitors, logic analyzers, and simulation environments.</w:t>
      </w:r>
    </w:p>
    <w:p w14:paraId="50E65E84" w14:textId="77777777" w:rsidR="00DE0830" w:rsidRPr="00DE0830" w:rsidRDefault="00DE0830" w:rsidP="00DE0830">
      <w:pPr>
        <w:rPr>
          <w:b/>
          <w:bCs/>
          <w:i/>
        </w:rPr>
      </w:pPr>
      <w:r w:rsidRPr="00DE0830">
        <w:rPr>
          <w:b/>
          <w:bCs/>
          <w:i/>
        </w:rPr>
        <w:t>7. Security and Data Protection</w:t>
      </w:r>
    </w:p>
    <w:p w14:paraId="30C4D548" w14:textId="77777777" w:rsidR="00DE0830" w:rsidRPr="00DE0830" w:rsidRDefault="00DE0830" w:rsidP="00DE0830">
      <w:pPr>
        <w:numPr>
          <w:ilvl w:val="0"/>
          <w:numId w:val="14"/>
        </w:numPr>
        <w:rPr>
          <w:i/>
        </w:rPr>
      </w:pPr>
      <w:r w:rsidRPr="00DE0830">
        <w:rPr>
          <w:i/>
        </w:rPr>
        <w:t xml:space="preserve">Learn basic principles of embedded system security, including: </w:t>
      </w:r>
    </w:p>
    <w:p w14:paraId="0A36F125" w14:textId="77777777" w:rsidR="00DE0830" w:rsidRPr="00DE0830" w:rsidRDefault="00DE0830" w:rsidP="00DE0830">
      <w:pPr>
        <w:numPr>
          <w:ilvl w:val="1"/>
          <w:numId w:val="14"/>
        </w:numPr>
        <w:rPr>
          <w:i/>
        </w:rPr>
      </w:pPr>
      <w:r w:rsidRPr="00DE0830">
        <w:rPr>
          <w:i/>
        </w:rPr>
        <w:t>Secure communication (e.g., encryption for Wi-Fi).</w:t>
      </w:r>
    </w:p>
    <w:p w14:paraId="78CDBE94" w14:textId="77777777" w:rsidR="00DE0830" w:rsidRPr="00DE0830" w:rsidRDefault="00DE0830" w:rsidP="00DE0830">
      <w:pPr>
        <w:numPr>
          <w:ilvl w:val="1"/>
          <w:numId w:val="14"/>
        </w:numPr>
        <w:rPr>
          <w:i/>
        </w:rPr>
      </w:pPr>
      <w:r w:rsidRPr="00DE0830">
        <w:rPr>
          <w:i/>
        </w:rPr>
        <w:t>Authentication for UI access.</w:t>
      </w:r>
    </w:p>
    <w:p w14:paraId="15AC24EA" w14:textId="1D04C076" w:rsidR="00DE5B15" w:rsidRPr="00DE0830" w:rsidRDefault="00DE0830" w:rsidP="00DE5B15">
      <w:pPr>
        <w:numPr>
          <w:ilvl w:val="1"/>
          <w:numId w:val="14"/>
        </w:numPr>
        <w:rPr>
          <w:i/>
        </w:rPr>
      </w:pPr>
      <w:r w:rsidRPr="00DE0830">
        <w:rPr>
          <w:i/>
        </w:rPr>
        <w:t>Safe handling of user data and logs.</w:t>
      </w:r>
    </w:p>
    <w:p w14:paraId="1A647D19" w14:textId="77777777" w:rsidR="00DE5B15" w:rsidRDefault="00DE5B15" w:rsidP="00DE5B15">
      <w:pPr>
        <w:pStyle w:val="Heading1"/>
      </w:pPr>
      <w:r>
        <w:t>Roles and Responsibilities</w:t>
      </w:r>
    </w:p>
    <w:p w14:paraId="1C1FEAD8" w14:textId="77777777" w:rsidR="00DE5B15" w:rsidRDefault="00DE5B15" w:rsidP="00DE5B15">
      <w:pPr>
        <w:rPr>
          <w:i/>
        </w:rPr>
      </w:pPr>
      <w:r>
        <w:rPr>
          <w:i/>
        </w:rPr>
        <w:t>Define roles and responsibilities for each team member and report them here. Note the team leader is required, but the others are provided just as examples.</w:t>
      </w:r>
    </w:p>
    <w:tbl>
      <w:tblPr>
        <w:tblStyle w:val="GridTable4-Accent1"/>
        <w:tblW w:w="9350" w:type="dxa"/>
        <w:tblLayout w:type="fixed"/>
        <w:tblLook w:val="04A0" w:firstRow="1" w:lastRow="0" w:firstColumn="1" w:lastColumn="0" w:noHBand="0" w:noVBand="1"/>
      </w:tblPr>
      <w:tblGrid>
        <w:gridCol w:w="1885"/>
        <w:gridCol w:w="1890"/>
        <w:gridCol w:w="5575"/>
      </w:tblGrid>
      <w:tr w:rsidR="00DE5B15" w14:paraId="5138B6B8" w14:textId="77777777" w:rsidTr="00A94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F81343E" w14:textId="77777777" w:rsidR="00DE5B15" w:rsidRDefault="00DE5B15">
            <w:r>
              <w:t>Role</w:t>
            </w:r>
          </w:p>
        </w:tc>
        <w:tc>
          <w:tcPr>
            <w:tcW w:w="1890" w:type="dxa"/>
          </w:tcPr>
          <w:p w14:paraId="6ABDE4D8" w14:textId="77777777" w:rsidR="00DE5B15" w:rsidRDefault="00DE5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5575" w:type="dxa"/>
          </w:tcPr>
          <w:p w14:paraId="120126C3" w14:textId="77777777" w:rsidR="00DE5B15" w:rsidRDefault="00DE5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DE5B15" w14:paraId="01EC72A3" w14:textId="77777777" w:rsidTr="00A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07C68D4F" w14:textId="77777777" w:rsidR="00DE5B15" w:rsidRDefault="00DE5B15">
            <w:r>
              <w:t>Team Leader</w:t>
            </w:r>
          </w:p>
        </w:tc>
        <w:tc>
          <w:tcPr>
            <w:tcW w:w="1890" w:type="dxa"/>
          </w:tcPr>
          <w:p w14:paraId="6727C8B8" w14:textId="53CBEFB1" w:rsidR="00DE5B15" w:rsidRDefault="00186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Joel Brautigam</w:t>
            </w:r>
          </w:p>
        </w:tc>
        <w:tc>
          <w:tcPr>
            <w:tcW w:w="5575" w:type="dxa"/>
          </w:tcPr>
          <w:p w14:paraId="7C4C1D72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 xml:space="preserve">Set up project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Monday.com and invite team</w:t>
            </w:r>
          </w:p>
          <w:p w14:paraId="0F12A01E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 xml:space="preserve">Manage project tasks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in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Monday.com</w:t>
            </w:r>
          </w:p>
          <w:p w14:paraId="5895628F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Submits group assignments</w:t>
            </w:r>
          </w:p>
          <w:p w14:paraId="75F2E29C" w14:textId="77777777" w:rsidR="00DE5B15" w:rsidRDefault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Establishes meeting schedule (1-2 times per week)</w:t>
            </w:r>
          </w:p>
        </w:tc>
      </w:tr>
      <w:tr w:rsidR="00DE5B15" w14:paraId="3020E84A" w14:textId="77777777" w:rsidTr="00A94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66F68358" w14:textId="77777777" w:rsidR="00DE5B15" w:rsidRDefault="00DE5B15">
            <w:r>
              <w:t xml:space="preserve">Hardware </w:t>
            </w:r>
            <w:proofErr w:type="gramStart"/>
            <w:r>
              <w:t>Lead</w:t>
            </w:r>
            <w:proofErr w:type="gramEnd"/>
          </w:p>
        </w:tc>
        <w:tc>
          <w:tcPr>
            <w:tcW w:w="1890" w:type="dxa"/>
          </w:tcPr>
          <w:p w14:paraId="1A19C6A7" w14:textId="12AAA9C1" w:rsidR="00DE5B15" w:rsidRDefault="00F572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Nicholas Bastion</w:t>
            </w:r>
            <w:r w:rsidR="00C02DCB">
              <w:br/>
              <w:t>James Green</w:t>
            </w:r>
            <w:r w:rsidR="008514E0">
              <w:br/>
            </w:r>
          </w:p>
        </w:tc>
        <w:tc>
          <w:tcPr>
            <w:tcW w:w="5575" w:type="dxa"/>
          </w:tcPr>
          <w:p w14:paraId="69E6AC90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Final decision maker on hardware selection</w:t>
            </w:r>
          </w:p>
          <w:p w14:paraId="5176FD7B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Hardware block diagram owner</w:t>
            </w:r>
          </w:p>
          <w:p w14:paraId="5CE74A79" w14:textId="77777777" w:rsidR="00DE5B15" w:rsidRDefault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Gathers necessary hardware (purchase or loan)</w:t>
            </w:r>
          </w:p>
        </w:tc>
      </w:tr>
      <w:tr w:rsidR="00DE5B15" w14:paraId="30DFD6FF" w14:textId="77777777" w:rsidTr="00A94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</w:tcPr>
          <w:p w14:paraId="797C1AAC" w14:textId="77777777" w:rsidR="00DE5B15" w:rsidRDefault="00DE5B15">
            <w:r>
              <w:lastRenderedPageBreak/>
              <w:t>Software Lead</w:t>
            </w:r>
          </w:p>
        </w:tc>
        <w:tc>
          <w:tcPr>
            <w:tcW w:w="1890" w:type="dxa"/>
          </w:tcPr>
          <w:p w14:paraId="291836BE" w14:textId="6299C3DA" w:rsidR="00F37CA1" w:rsidRDefault="00F572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Kein Lika</w:t>
            </w:r>
          </w:p>
        </w:tc>
        <w:tc>
          <w:tcPr>
            <w:tcW w:w="5575" w:type="dxa"/>
          </w:tcPr>
          <w:p w14:paraId="20F8CD0D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Final decision maker on software architecture</w:t>
            </w:r>
          </w:p>
          <w:p w14:paraId="03DF1DC7" w14:textId="77777777" w:rsidR="00DE5B15" w:rsidRDefault="00DE5B15" w:rsidP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Software block diagram owner</w:t>
            </w:r>
          </w:p>
          <w:p w14:paraId="21861BA9" w14:textId="77777777" w:rsidR="00DE5B15" w:rsidRDefault="00DE5B1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/>
              </w:rPr>
              <w:t>Set up Git repository and share with team</w:t>
            </w:r>
          </w:p>
        </w:tc>
      </w:tr>
    </w:tbl>
    <w:p w14:paraId="1647BBBF" w14:textId="77777777" w:rsidR="00DE5B15" w:rsidRDefault="00DE5B15" w:rsidP="00DE5B15">
      <w:pPr>
        <w:pStyle w:val="Heading1"/>
      </w:pPr>
      <w:r>
        <w:t>Schedule</w:t>
      </w:r>
    </w:p>
    <w:p w14:paraId="58FA5053" w14:textId="64765D5C" w:rsidR="00DE5B15" w:rsidRDefault="00DE5B15" w:rsidP="00DE5B15">
      <w:pPr>
        <w:rPr>
          <w:i/>
        </w:rPr>
      </w:pPr>
      <w:r>
        <w:rPr>
          <w:i/>
        </w:rPr>
        <w:t xml:space="preserve">Create initial set of tasks </w:t>
      </w:r>
      <w:proofErr w:type="gramStart"/>
      <w:r>
        <w:rPr>
          <w:i/>
        </w:rPr>
        <w:t>in</w:t>
      </w:r>
      <w:proofErr w:type="gramEnd"/>
      <w:r>
        <w:rPr>
          <w:i/>
        </w:rPr>
        <w:t xml:space="preserve"> Monday.com and assign a person and dates and durations. Export main table to Excel and Gantt chart to PDF and turn in with this sheet</w:t>
      </w:r>
      <w:r w:rsidR="00FD03BF">
        <w:rPr>
          <w:i/>
        </w:rPr>
        <w:t>.</w:t>
      </w:r>
    </w:p>
    <w:p w14:paraId="15E85400" w14:textId="77777777" w:rsidR="00DE5B15" w:rsidRDefault="00DE5B15" w:rsidP="00DE5B15">
      <w:pPr>
        <w:pStyle w:val="Heading1"/>
      </w:pPr>
      <w:r>
        <w:t>Derived Requirements</w:t>
      </w:r>
    </w:p>
    <w:p w14:paraId="0CEB414B" w14:textId="77777777" w:rsidR="00DE5B15" w:rsidRDefault="00DE5B15" w:rsidP="00DE5B15">
      <w:pPr>
        <w:rPr>
          <w:i/>
        </w:rPr>
      </w:pPr>
      <w:r>
        <w:rPr>
          <w:i/>
        </w:rPr>
        <w:t>List the requirements for your project. Derived requirements are typically broken down into three categories: general, interface, and functional.</w:t>
      </w:r>
    </w:p>
    <w:p w14:paraId="3834A40D" w14:textId="77777777" w:rsidR="00DE5B15" w:rsidRDefault="00DE5B15" w:rsidP="00DE5B15">
      <w:pPr>
        <w:pStyle w:val="Heading2"/>
      </w:pPr>
      <w:r>
        <w:t>General Requirements</w:t>
      </w:r>
    </w:p>
    <w:p w14:paraId="411A918E" w14:textId="09BA3083" w:rsidR="00DE5B15" w:rsidRPr="00BB7E0D" w:rsidRDefault="239B360F" w:rsidP="4F5449A8">
      <w:pPr>
        <w:rPr>
          <w:b/>
          <w:bCs/>
        </w:rPr>
      </w:pPr>
      <w:proofErr w:type="gramStart"/>
      <w:r w:rsidRPr="00BB7E0D">
        <w:rPr>
          <w:b/>
          <w:bCs/>
        </w:rPr>
        <w:t>Form</w:t>
      </w:r>
      <w:proofErr w:type="gramEnd"/>
      <w:r w:rsidRPr="00BB7E0D">
        <w:rPr>
          <w:b/>
          <w:bCs/>
        </w:rPr>
        <w:t xml:space="preserve"> Factor</w:t>
      </w:r>
    </w:p>
    <w:p w14:paraId="3FEB9BDC" w14:textId="2B5404B7" w:rsidR="00DE5B15" w:rsidRPr="00BB7E0D" w:rsidRDefault="239B360F" w:rsidP="4F5449A8">
      <w:pPr>
        <w:pStyle w:val="ListParagraph"/>
        <w:numPr>
          <w:ilvl w:val="0"/>
          <w:numId w:val="4"/>
        </w:numPr>
      </w:pPr>
      <w:r w:rsidRPr="00BB7E0D">
        <w:t>Small, contained units.</w:t>
      </w:r>
    </w:p>
    <w:p w14:paraId="5AB6201D" w14:textId="1CA3455D" w:rsidR="00DE5B15" w:rsidRPr="00BB7E0D" w:rsidRDefault="239B360F" w:rsidP="4F5449A8">
      <w:pPr>
        <w:pStyle w:val="ListParagraph"/>
        <w:numPr>
          <w:ilvl w:val="0"/>
          <w:numId w:val="4"/>
        </w:numPr>
      </w:pPr>
      <w:r w:rsidRPr="00BB7E0D">
        <w:t>Sensors are individual.</w:t>
      </w:r>
    </w:p>
    <w:p w14:paraId="2E388765" w14:textId="3AB4052B" w:rsidR="00DE5B15" w:rsidRPr="00BB7E0D" w:rsidRDefault="239B360F" w:rsidP="4F5449A8">
      <w:pPr>
        <w:pStyle w:val="ListParagraph"/>
        <w:numPr>
          <w:ilvl w:val="0"/>
          <w:numId w:val="4"/>
        </w:numPr>
      </w:pPr>
      <w:r w:rsidRPr="00BB7E0D">
        <w:t>Wired connections</w:t>
      </w:r>
    </w:p>
    <w:p w14:paraId="49074D3C" w14:textId="67695ECD" w:rsidR="00DE5B15" w:rsidRPr="00BB7E0D" w:rsidRDefault="239B360F" w:rsidP="4F5449A8">
      <w:pPr>
        <w:rPr>
          <w:b/>
          <w:bCs/>
        </w:rPr>
      </w:pPr>
      <w:r w:rsidRPr="00BB7E0D">
        <w:rPr>
          <w:b/>
          <w:bCs/>
        </w:rPr>
        <w:t>Power</w:t>
      </w:r>
    </w:p>
    <w:p w14:paraId="2A3EE8B7" w14:textId="0F35D9E8" w:rsidR="00DE5B15" w:rsidRPr="00BB7E0D" w:rsidRDefault="239B360F" w:rsidP="4F5449A8">
      <w:pPr>
        <w:pStyle w:val="ListParagraph"/>
        <w:numPr>
          <w:ilvl w:val="0"/>
          <w:numId w:val="3"/>
        </w:numPr>
      </w:pPr>
      <w:r w:rsidRPr="00BB7E0D">
        <w:t>Runs off 120v AC.</w:t>
      </w:r>
    </w:p>
    <w:p w14:paraId="494DA538" w14:textId="77971CB0" w:rsidR="00DE5B15" w:rsidRPr="00BB7E0D" w:rsidRDefault="239B360F" w:rsidP="4F5449A8">
      <w:pPr>
        <w:rPr>
          <w:b/>
          <w:bCs/>
        </w:rPr>
      </w:pPr>
      <w:r w:rsidRPr="00BB7E0D">
        <w:rPr>
          <w:b/>
          <w:bCs/>
        </w:rPr>
        <w:t>Hardware</w:t>
      </w:r>
    </w:p>
    <w:p w14:paraId="3DDEB26A" w14:textId="199A978B" w:rsidR="00DE5B15" w:rsidRPr="00BB7E0D" w:rsidRDefault="239B360F" w:rsidP="4F5449A8">
      <w:pPr>
        <w:pStyle w:val="ListParagraph"/>
        <w:numPr>
          <w:ilvl w:val="0"/>
          <w:numId w:val="2"/>
        </w:numPr>
      </w:pPr>
      <w:r w:rsidRPr="00BB7E0D">
        <w:t>Currently we want the system to run on a Raspberry Pi. For sake of our software lead.</w:t>
      </w:r>
    </w:p>
    <w:p w14:paraId="71F33EEE" w14:textId="7669CD0E" w:rsidR="00DE5B15" w:rsidRPr="00BB7E0D" w:rsidRDefault="239B360F" w:rsidP="4F5449A8">
      <w:pPr>
        <w:rPr>
          <w:b/>
          <w:bCs/>
        </w:rPr>
      </w:pPr>
      <w:r w:rsidRPr="00BB7E0D">
        <w:rPr>
          <w:b/>
          <w:bCs/>
        </w:rPr>
        <w:t>Interface</w:t>
      </w:r>
    </w:p>
    <w:p w14:paraId="03F37149" w14:textId="773951C5" w:rsidR="00DE5B15" w:rsidRPr="00BB7E0D" w:rsidRDefault="239B360F" w:rsidP="4F5449A8">
      <w:pPr>
        <w:pStyle w:val="ListParagraph"/>
        <w:numPr>
          <w:ilvl w:val="0"/>
          <w:numId w:val="1"/>
        </w:numPr>
      </w:pPr>
      <w:r w:rsidRPr="00BB7E0D">
        <w:t>Some sort of applet could be web based, but it runs locally on the pi.</w:t>
      </w:r>
    </w:p>
    <w:p w14:paraId="7BB7AB8B" w14:textId="77777777" w:rsidR="00DE5B15" w:rsidRDefault="00DE5B15" w:rsidP="00DE5B15">
      <w:pPr>
        <w:pStyle w:val="Heading2"/>
      </w:pPr>
      <w:r>
        <w:t>Interface Requirements</w:t>
      </w:r>
    </w:p>
    <w:p w14:paraId="503CE4A3" w14:textId="77777777" w:rsidR="00DE5B15" w:rsidRDefault="00DE5B15" w:rsidP="00DE5B15">
      <w:pPr>
        <w:rPr>
          <w:i/>
        </w:rPr>
      </w:pPr>
      <w:r>
        <w:rPr>
          <w:i/>
        </w:rPr>
        <w:t>Interface requirements detail the interfaces of the system and cover items such as communication standards, protocols, baud/bit rates, cloud connectivity, security, etc. Use these to help guide hardware selection and software design.</w:t>
      </w:r>
    </w:p>
    <w:p w14:paraId="2B0D0EDC" w14:textId="77777777" w:rsidR="005C786C" w:rsidRPr="005C786C" w:rsidRDefault="005C786C" w:rsidP="005C786C">
      <w:pPr>
        <w:rPr>
          <w:b/>
          <w:bCs/>
          <w:iCs/>
        </w:rPr>
      </w:pPr>
      <w:r w:rsidRPr="005C786C">
        <w:rPr>
          <w:b/>
          <w:bCs/>
          <w:iCs/>
        </w:rPr>
        <w:t>Communication Protocols</w:t>
      </w:r>
    </w:p>
    <w:p w14:paraId="2EFFDF38" w14:textId="77777777" w:rsidR="005C786C" w:rsidRPr="005C786C" w:rsidRDefault="005C786C" w:rsidP="005C786C">
      <w:pPr>
        <w:numPr>
          <w:ilvl w:val="0"/>
          <w:numId w:val="15"/>
        </w:numPr>
        <w:rPr>
          <w:iCs/>
        </w:rPr>
      </w:pPr>
      <w:r w:rsidRPr="005C786C">
        <w:rPr>
          <w:b/>
          <w:bCs/>
          <w:iCs/>
        </w:rPr>
        <w:t>UART</w:t>
      </w:r>
      <w:r w:rsidRPr="005C786C">
        <w:rPr>
          <w:iCs/>
        </w:rPr>
        <w:t xml:space="preserve"> (9600–115200 bps): For serial communication with sensors and actuators.</w:t>
      </w:r>
    </w:p>
    <w:p w14:paraId="29234442" w14:textId="77777777" w:rsidR="005C786C" w:rsidRPr="005C786C" w:rsidRDefault="005C786C" w:rsidP="005C786C">
      <w:pPr>
        <w:numPr>
          <w:ilvl w:val="0"/>
          <w:numId w:val="15"/>
        </w:numPr>
        <w:rPr>
          <w:iCs/>
        </w:rPr>
      </w:pPr>
      <w:r w:rsidRPr="005C786C">
        <w:rPr>
          <w:b/>
          <w:bCs/>
          <w:iCs/>
        </w:rPr>
        <w:t>I2C</w:t>
      </w:r>
      <w:r w:rsidRPr="005C786C">
        <w:rPr>
          <w:iCs/>
        </w:rPr>
        <w:t xml:space="preserve"> (100–400 kHz): For low-speed sensor interfacing.</w:t>
      </w:r>
    </w:p>
    <w:p w14:paraId="48FE5472" w14:textId="77777777" w:rsidR="005C786C" w:rsidRPr="005C786C" w:rsidRDefault="005C786C" w:rsidP="005C786C">
      <w:pPr>
        <w:numPr>
          <w:ilvl w:val="0"/>
          <w:numId w:val="15"/>
        </w:numPr>
        <w:rPr>
          <w:iCs/>
        </w:rPr>
      </w:pPr>
      <w:r w:rsidRPr="005C786C">
        <w:rPr>
          <w:b/>
          <w:bCs/>
          <w:iCs/>
        </w:rPr>
        <w:t>SPI</w:t>
      </w:r>
      <w:r w:rsidRPr="005C786C">
        <w:rPr>
          <w:iCs/>
        </w:rPr>
        <w:t xml:space="preserve"> (up to 10 MHz): For high-speed peripherals.</w:t>
      </w:r>
    </w:p>
    <w:p w14:paraId="5FFA634B" w14:textId="77777777" w:rsidR="005C786C" w:rsidRPr="005C786C" w:rsidRDefault="005C786C" w:rsidP="005C786C">
      <w:pPr>
        <w:numPr>
          <w:ilvl w:val="0"/>
          <w:numId w:val="15"/>
        </w:numPr>
        <w:rPr>
          <w:iCs/>
        </w:rPr>
      </w:pPr>
      <w:r w:rsidRPr="005C786C">
        <w:rPr>
          <w:b/>
          <w:bCs/>
          <w:iCs/>
        </w:rPr>
        <w:t>Wi-Fi (802.11 b/g/n)</w:t>
      </w:r>
      <w:r w:rsidRPr="005C786C">
        <w:rPr>
          <w:iCs/>
        </w:rPr>
        <w:t>: For wireless connectivity to cloud and UI.</w:t>
      </w:r>
    </w:p>
    <w:p w14:paraId="23C011D5" w14:textId="77777777" w:rsidR="005C786C" w:rsidRPr="005C786C" w:rsidRDefault="005C786C" w:rsidP="005C786C">
      <w:pPr>
        <w:rPr>
          <w:b/>
          <w:bCs/>
          <w:iCs/>
        </w:rPr>
      </w:pPr>
      <w:r w:rsidRPr="005C786C">
        <w:rPr>
          <w:b/>
          <w:bCs/>
          <w:iCs/>
        </w:rPr>
        <w:lastRenderedPageBreak/>
        <w:t>Cloud &amp; Remote Access</w:t>
      </w:r>
    </w:p>
    <w:p w14:paraId="1A78ED33" w14:textId="77777777" w:rsidR="005C786C" w:rsidRPr="005C786C" w:rsidRDefault="005C786C" w:rsidP="005C786C">
      <w:pPr>
        <w:numPr>
          <w:ilvl w:val="0"/>
          <w:numId w:val="16"/>
        </w:numPr>
        <w:rPr>
          <w:iCs/>
        </w:rPr>
      </w:pPr>
      <w:r w:rsidRPr="005C786C">
        <w:rPr>
          <w:b/>
          <w:bCs/>
          <w:iCs/>
        </w:rPr>
        <w:t>Protocols:</w:t>
      </w:r>
      <w:r w:rsidRPr="005C786C">
        <w:rPr>
          <w:iCs/>
        </w:rPr>
        <w:t xml:space="preserve"> MQTT (port 1883/8883) and HTTPS (port 443).</w:t>
      </w:r>
    </w:p>
    <w:p w14:paraId="2C3088AF" w14:textId="77777777" w:rsidR="005C786C" w:rsidRPr="005C786C" w:rsidRDefault="005C786C" w:rsidP="005C786C">
      <w:pPr>
        <w:numPr>
          <w:ilvl w:val="0"/>
          <w:numId w:val="16"/>
        </w:numPr>
        <w:rPr>
          <w:iCs/>
        </w:rPr>
      </w:pPr>
      <w:r w:rsidRPr="005C786C">
        <w:rPr>
          <w:b/>
          <w:bCs/>
          <w:iCs/>
        </w:rPr>
        <w:t>Platform:</w:t>
      </w:r>
      <w:r w:rsidRPr="005C786C">
        <w:rPr>
          <w:iCs/>
        </w:rPr>
        <w:t xml:space="preserve"> AWS IoT, Firebase, or similar.</w:t>
      </w:r>
    </w:p>
    <w:p w14:paraId="5CF85C2B" w14:textId="77777777" w:rsidR="005C786C" w:rsidRPr="005C786C" w:rsidRDefault="005C786C" w:rsidP="005C786C">
      <w:pPr>
        <w:numPr>
          <w:ilvl w:val="0"/>
          <w:numId w:val="16"/>
        </w:numPr>
        <w:rPr>
          <w:iCs/>
        </w:rPr>
      </w:pPr>
      <w:r w:rsidRPr="005C786C">
        <w:rPr>
          <w:b/>
          <w:bCs/>
          <w:iCs/>
        </w:rPr>
        <w:t>Features:</w:t>
      </w:r>
      <w:r w:rsidRPr="005C786C">
        <w:rPr>
          <w:iCs/>
        </w:rPr>
        <w:t xml:space="preserve"> Real-time data, alerts, remote control via web/mobile dashboard.</w:t>
      </w:r>
    </w:p>
    <w:p w14:paraId="3EF4B91C" w14:textId="77777777" w:rsidR="005C786C" w:rsidRPr="005C786C" w:rsidRDefault="005C786C" w:rsidP="005C786C">
      <w:pPr>
        <w:rPr>
          <w:b/>
          <w:bCs/>
          <w:iCs/>
        </w:rPr>
      </w:pPr>
      <w:r w:rsidRPr="005C786C">
        <w:rPr>
          <w:b/>
          <w:bCs/>
          <w:iCs/>
        </w:rPr>
        <w:t>Security</w:t>
      </w:r>
    </w:p>
    <w:p w14:paraId="4719E55E" w14:textId="0C0B7143" w:rsidR="005C786C" w:rsidRPr="005C786C" w:rsidRDefault="00086A79" w:rsidP="00F569E3">
      <w:pPr>
        <w:numPr>
          <w:ilvl w:val="0"/>
          <w:numId w:val="17"/>
        </w:numPr>
        <w:rPr>
          <w:iCs/>
        </w:rPr>
      </w:pPr>
      <w:r w:rsidRPr="005C786C">
        <w:rPr>
          <w:b/>
          <w:bCs/>
          <w:iCs/>
        </w:rPr>
        <w:t>Authentication:</w:t>
      </w:r>
      <w:r w:rsidRPr="005C786C">
        <w:rPr>
          <w:iCs/>
        </w:rPr>
        <w:t xml:space="preserve"> Login required for dashboard access.</w:t>
      </w:r>
    </w:p>
    <w:p w14:paraId="47811227" w14:textId="77777777" w:rsidR="005C786C" w:rsidRPr="005C786C" w:rsidRDefault="005C786C" w:rsidP="005C786C">
      <w:pPr>
        <w:rPr>
          <w:b/>
          <w:bCs/>
          <w:iCs/>
        </w:rPr>
      </w:pPr>
      <w:r w:rsidRPr="005C786C">
        <w:rPr>
          <w:b/>
          <w:bCs/>
          <w:iCs/>
        </w:rPr>
        <w:t>Hardware Interfaces</w:t>
      </w:r>
    </w:p>
    <w:p w14:paraId="3DA23530" w14:textId="77777777" w:rsidR="005C786C" w:rsidRPr="005C786C" w:rsidRDefault="005C786C" w:rsidP="005C786C">
      <w:pPr>
        <w:numPr>
          <w:ilvl w:val="0"/>
          <w:numId w:val="18"/>
        </w:numPr>
        <w:rPr>
          <w:iCs/>
        </w:rPr>
      </w:pPr>
      <w:r w:rsidRPr="005C786C">
        <w:rPr>
          <w:b/>
          <w:bCs/>
          <w:iCs/>
        </w:rPr>
        <w:t>GPIO:</w:t>
      </w:r>
      <w:r w:rsidRPr="005C786C">
        <w:rPr>
          <w:iCs/>
        </w:rPr>
        <w:t xml:space="preserve"> For sensor and actuator connections.</w:t>
      </w:r>
    </w:p>
    <w:p w14:paraId="12DF562C" w14:textId="77777777" w:rsidR="005C786C" w:rsidRPr="005C786C" w:rsidRDefault="005C786C" w:rsidP="005C786C">
      <w:pPr>
        <w:numPr>
          <w:ilvl w:val="0"/>
          <w:numId w:val="18"/>
        </w:numPr>
        <w:rPr>
          <w:iCs/>
        </w:rPr>
      </w:pPr>
      <w:r w:rsidRPr="005C786C">
        <w:rPr>
          <w:b/>
          <w:bCs/>
          <w:iCs/>
        </w:rPr>
        <w:t>Power:</w:t>
      </w:r>
      <w:r w:rsidRPr="005C786C">
        <w:rPr>
          <w:iCs/>
        </w:rPr>
        <w:t xml:space="preserve"> 120V AC with optional battery backup.</w:t>
      </w:r>
    </w:p>
    <w:p w14:paraId="4B1C25D8" w14:textId="77777777" w:rsidR="00DE5B15" w:rsidRDefault="00DE5B15" w:rsidP="00DE5B15">
      <w:pPr>
        <w:pStyle w:val="Heading2"/>
      </w:pPr>
      <w:r>
        <w:t>Functional Requirements</w:t>
      </w:r>
    </w:p>
    <w:p w14:paraId="32361FEC" w14:textId="617365AB" w:rsidR="00DE5B15" w:rsidRDefault="00DE5B15" w:rsidP="00DE5B15">
      <w:pPr>
        <w:rPr>
          <w:i/>
        </w:rPr>
      </w:pPr>
      <w:r>
        <w:rPr>
          <w:i/>
        </w:rPr>
        <w:t>Functional requirements detail the features and overall functionality of the system and cover items such as specific capabilities and behaviors required to fulfill the scope of the project.</w:t>
      </w:r>
    </w:p>
    <w:p w14:paraId="07DCFA3A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Security Monitoring</w:t>
      </w:r>
    </w:p>
    <w:p w14:paraId="43782BC2" w14:textId="77777777" w:rsidR="00BB7E0D" w:rsidRPr="00BB7E0D" w:rsidRDefault="00BB7E0D" w:rsidP="00BB7E0D">
      <w:pPr>
        <w:numPr>
          <w:ilvl w:val="0"/>
          <w:numId w:val="19"/>
        </w:numPr>
        <w:rPr>
          <w:iCs/>
        </w:rPr>
      </w:pPr>
      <w:r w:rsidRPr="00BB7E0D">
        <w:rPr>
          <w:b/>
          <w:bCs/>
          <w:iCs/>
        </w:rPr>
        <w:t>Entry Detection:</w:t>
      </w:r>
      <w:r w:rsidRPr="00BB7E0D">
        <w:rPr>
          <w:iCs/>
        </w:rPr>
        <w:t xml:space="preserve"> Magnetic reed switches detect door/window openings.</w:t>
      </w:r>
    </w:p>
    <w:p w14:paraId="74337D27" w14:textId="77777777" w:rsidR="00BB7E0D" w:rsidRPr="00BB7E0D" w:rsidRDefault="00BB7E0D" w:rsidP="00BB7E0D">
      <w:pPr>
        <w:numPr>
          <w:ilvl w:val="0"/>
          <w:numId w:val="19"/>
        </w:numPr>
        <w:rPr>
          <w:iCs/>
        </w:rPr>
      </w:pPr>
      <w:r w:rsidRPr="00BB7E0D">
        <w:rPr>
          <w:b/>
          <w:bCs/>
          <w:iCs/>
        </w:rPr>
        <w:t>Motion Detection:</w:t>
      </w:r>
      <w:r w:rsidRPr="00BB7E0D">
        <w:rPr>
          <w:iCs/>
        </w:rPr>
        <w:t xml:space="preserve"> PIR sensors monitor movement inside the home.</w:t>
      </w:r>
    </w:p>
    <w:p w14:paraId="76552C8A" w14:textId="77777777" w:rsidR="00BB7E0D" w:rsidRPr="00BB7E0D" w:rsidRDefault="00BB7E0D" w:rsidP="00BB7E0D">
      <w:pPr>
        <w:numPr>
          <w:ilvl w:val="0"/>
          <w:numId w:val="19"/>
        </w:numPr>
        <w:rPr>
          <w:iCs/>
        </w:rPr>
      </w:pPr>
      <w:r w:rsidRPr="00BB7E0D">
        <w:rPr>
          <w:b/>
          <w:bCs/>
          <w:iCs/>
        </w:rPr>
        <w:t>Alert System:</w:t>
      </w:r>
      <w:r w:rsidRPr="00BB7E0D">
        <w:rPr>
          <w:iCs/>
        </w:rPr>
        <w:t xml:space="preserve"> Triggers alarms (buzzer, LED, or notifications) upon suspicious activity.</w:t>
      </w:r>
    </w:p>
    <w:p w14:paraId="3C9A8F36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User Interaction</w:t>
      </w:r>
    </w:p>
    <w:p w14:paraId="1074E5CF" w14:textId="77777777" w:rsidR="00BB7E0D" w:rsidRPr="00BB7E0D" w:rsidRDefault="00BB7E0D" w:rsidP="00BB7E0D">
      <w:pPr>
        <w:numPr>
          <w:ilvl w:val="0"/>
          <w:numId w:val="20"/>
        </w:numPr>
        <w:rPr>
          <w:iCs/>
        </w:rPr>
      </w:pPr>
      <w:r w:rsidRPr="00BB7E0D">
        <w:rPr>
          <w:b/>
          <w:bCs/>
          <w:iCs/>
        </w:rPr>
        <w:t>Dashboard Access:</w:t>
      </w:r>
      <w:r w:rsidRPr="00BB7E0D">
        <w:rPr>
          <w:iCs/>
        </w:rPr>
        <w:t xml:space="preserve"> Users can arm/disarm the system, view sensor data, receive alerts, and configure settings via a local web or mobile dashboard.</w:t>
      </w:r>
    </w:p>
    <w:p w14:paraId="6FA0EBD8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Environmental Monitoring (Optional)</w:t>
      </w:r>
    </w:p>
    <w:p w14:paraId="0B84BFC6" w14:textId="77777777" w:rsidR="00BB7E0D" w:rsidRPr="00BB7E0D" w:rsidRDefault="00BB7E0D" w:rsidP="00BB7E0D">
      <w:pPr>
        <w:numPr>
          <w:ilvl w:val="0"/>
          <w:numId w:val="21"/>
        </w:numPr>
        <w:rPr>
          <w:iCs/>
        </w:rPr>
      </w:pPr>
      <w:r w:rsidRPr="00BB7E0D">
        <w:rPr>
          <w:b/>
          <w:bCs/>
          <w:iCs/>
        </w:rPr>
        <w:t>Sensors:</w:t>
      </w:r>
      <w:r w:rsidRPr="00BB7E0D">
        <w:rPr>
          <w:iCs/>
        </w:rPr>
        <w:t xml:space="preserve"> Monitor temperature, smoke, and gas levels.</w:t>
      </w:r>
    </w:p>
    <w:p w14:paraId="7EBDBD9B" w14:textId="77777777" w:rsidR="00BB7E0D" w:rsidRPr="00BB7E0D" w:rsidRDefault="00BB7E0D" w:rsidP="00BB7E0D">
      <w:pPr>
        <w:numPr>
          <w:ilvl w:val="0"/>
          <w:numId w:val="21"/>
        </w:numPr>
        <w:rPr>
          <w:iCs/>
        </w:rPr>
      </w:pPr>
      <w:r w:rsidRPr="00BB7E0D">
        <w:rPr>
          <w:b/>
          <w:bCs/>
          <w:iCs/>
        </w:rPr>
        <w:t>Alerts:</w:t>
      </w:r>
      <w:r w:rsidRPr="00BB7E0D">
        <w:rPr>
          <w:iCs/>
        </w:rPr>
        <w:t xml:space="preserve"> Notify users of abnormal environmental conditions.</w:t>
      </w:r>
    </w:p>
    <w:p w14:paraId="501FE9BB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Remote Access</w:t>
      </w:r>
    </w:p>
    <w:p w14:paraId="73567FAD" w14:textId="77777777" w:rsidR="00BB7E0D" w:rsidRPr="00BB7E0D" w:rsidRDefault="00BB7E0D" w:rsidP="00BB7E0D">
      <w:pPr>
        <w:numPr>
          <w:ilvl w:val="0"/>
          <w:numId w:val="22"/>
        </w:numPr>
        <w:rPr>
          <w:iCs/>
        </w:rPr>
      </w:pPr>
      <w:r w:rsidRPr="00BB7E0D">
        <w:rPr>
          <w:b/>
          <w:bCs/>
          <w:iCs/>
        </w:rPr>
        <w:t>Wi-Fi/Cloud Integration:</w:t>
      </w:r>
      <w:r w:rsidRPr="00BB7E0D">
        <w:rPr>
          <w:iCs/>
        </w:rPr>
        <w:t xml:space="preserve"> Enables system control and monitoring from remote devices.</w:t>
      </w:r>
    </w:p>
    <w:p w14:paraId="586CFA65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Power Management</w:t>
      </w:r>
    </w:p>
    <w:p w14:paraId="67CED9EB" w14:textId="4024D621" w:rsidR="00BB7E0D" w:rsidRPr="00BB7E0D" w:rsidRDefault="00BB7E0D" w:rsidP="00BB7E0D">
      <w:pPr>
        <w:numPr>
          <w:ilvl w:val="0"/>
          <w:numId w:val="23"/>
        </w:numPr>
        <w:rPr>
          <w:iCs/>
        </w:rPr>
      </w:pPr>
      <w:r w:rsidRPr="00BB7E0D">
        <w:rPr>
          <w:b/>
          <w:bCs/>
          <w:iCs/>
        </w:rPr>
        <w:t>Primary Power:</w:t>
      </w:r>
      <w:r w:rsidRPr="00BB7E0D">
        <w:rPr>
          <w:iCs/>
        </w:rPr>
        <w:t xml:space="preserve"> Operates on 120V AC.</w:t>
      </w:r>
    </w:p>
    <w:p w14:paraId="058AF56D" w14:textId="77777777" w:rsidR="00BB7E0D" w:rsidRPr="00BB7E0D" w:rsidRDefault="00BB7E0D" w:rsidP="00BB7E0D">
      <w:pPr>
        <w:numPr>
          <w:ilvl w:val="0"/>
          <w:numId w:val="23"/>
        </w:numPr>
        <w:rPr>
          <w:iCs/>
        </w:rPr>
      </w:pPr>
      <w:r w:rsidRPr="00BB7E0D">
        <w:rPr>
          <w:b/>
          <w:bCs/>
          <w:iCs/>
        </w:rPr>
        <w:t>Backup:</w:t>
      </w:r>
      <w:r w:rsidRPr="00BB7E0D">
        <w:rPr>
          <w:iCs/>
        </w:rPr>
        <w:t xml:space="preserve"> Optional battery support for power outages.</w:t>
      </w:r>
    </w:p>
    <w:p w14:paraId="3EF5FD09" w14:textId="77777777" w:rsidR="00BB7E0D" w:rsidRPr="00BB7E0D" w:rsidRDefault="00BB7E0D" w:rsidP="00BB7E0D">
      <w:pPr>
        <w:numPr>
          <w:ilvl w:val="0"/>
          <w:numId w:val="23"/>
        </w:numPr>
        <w:rPr>
          <w:iCs/>
        </w:rPr>
      </w:pPr>
      <w:r w:rsidRPr="00BB7E0D">
        <w:rPr>
          <w:b/>
          <w:bCs/>
          <w:iCs/>
        </w:rPr>
        <w:t>Efficiency:</w:t>
      </w:r>
      <w:r w:rsidRPr="00BB7E0D">
        <w:rPr>
          <w:iCs/>
        </w:rPr>
        <w:t xml:space="preserve"> Uses sleep modes and interrupts to conserve energy.</w:t>
      </w:r>
    </w:p>
    <w:p w14:paraId="7DF92313" w14:textId="77777777" w:rsidR="00BB7E0D" w:rsidRPr="00BB7E0D" w:rsidRDefault="00BB7E0D" w:rsidP="00BB7E0D">
      <w:pPr>
        <w:rPr>
          <w:b/>
          <w:bCs/>
          <w:iCs/>
        </w:rPr>
      </w:pPr>
      <w:r w:rsidRPr="00BB7E0D">
        <w:rPr>
          <w:b/>
          <w:bCs/>
          <w:iCs/>
        </w:rPr>
        <w:t>System Reliability</w:t>
      </w:r>
    </w:p>
    <w:p w14:paraId="59C383D1" w14:textId="77777777" w:rsidR="00BB7E0D" w:rsidRPr="00BB7E0D" w:rsidRDefault="00BB7E0D" w:rsidP="00BB7E0D">
      <w:pPr>
        <w:numPr>
          <w:ilvl w:val="0"/>
          <w:numId w:val="24"/>
        </w:numPr>
        <w:rPr>
          <w:iCs/>
        </w:rPr>
      </w:pPr>
      <w:r w:rsidRPr="00BB7E0D">
        <w:rPr>
          <w:b/>
          <w:bCs/>
          <w:iCs/>
        </w:rPr>
        <w:lastRenderedPageBreak/>
        <w:t>Real-Time Response:</w:t>
      </w:r>
      <w:r w:rsidRPr="00BB7E0D">
        <w:rPr>
          <w:iCs/>
        </w:rPr>
        <w:t xml:space="preserve"> Immediate reaction to sensor inputs.</w:t>
      </w:r>
    </w:p>
    <w:p w14:paraId="3CA4C2C4" w14:textId="77777777" w:rsidR="00BB7E0D" w:rsidRPr="00BB7E0D" w:rsidRDefault="00BB7E0D" w:rsidP="00BB7E0D">
      <w:pPr>
        <w:numPr>
          <w:ilvl w:val="0"/>
          <w:numId w:val="24"/>
        </w:numPr>
        <w:rPr>
          <w:iCs/>
        </w:rPr>
      </w:pPr>
      <w:r w:rsidRPr="00BB7E0D">
        <w:rPr>
          <w:b/>
          <w:bCs/>
          <w:iCs/>
        </w:rPr>
        <w:t>Data Logging:</w:t>
      </w:r>
      <w:r w:rsidRPr="00BB7E0D">
        <w:rPr>
          <w:iCs/>
        </w:rPr>
        <w:t xml:space="preserve"> Stores event logs for review.</w:t>
      </w:r>
    </w:p>
    <w:p w14:paraId="17D0AAE1" w14:textId="77777777" w:rsidR="00BB7E0D" w:rsidRPr="00BB7E0D" w:rsidRDefault="00BB7E0D" w:rsidP="00BB7E0D">
      <w:pPr>
        <w:numPr>
          <w:ilvl w:val="0"/>
          <w:numId w:val="24"/>
        </w:numPr>
        <w:rPr>
          <w:iCs/>
        </w:rPr>
      </w:pPr>
      <w:r w:rsidRPr="00BB7E0D">
        <w:rPr>
          <w:b/>
          <w:bCs/>
          <w:iCs/>
        </w:rPr>
        <w:t>Testing &amp; Debugging:</w:t>
      </w:r>
      <w:r w:rsidRPr="00BB7E0D">
        <w:rPr>
          <w:iCs/>
        </w:rPr>
        <w:t xml:space="preserve"> Includes tools like serial monitors and logic analyzers.</w:t>
      </w:r>
    </w:p>
    <w:p w14:paraId="558E1B62" w14:textId="34FF236C" w:rsidR="00C05E1B" w:rsidRDefault="00C05E1B" w:rsidP="00C05E1B">
      <w:pPr>
        <w:pStyle w:val="Heading1"/>
      </w:pPr>
      <w:r>
        <w:t>Hardware Block Diagram</w:t>
      </w:r>
    </w:p>
    <w:p w14:paraId="7A637BB7" w14:textId="3467E5B2" w:rsidR="00C05E1B" w:rsidRDefault="00C05E1B" w:rsidP="361B2F53">
      <w:pPr>
        <w:rPr>
          <w:b/>
          <w:bCs/>
          <w:i/>
          <w:iCs/>
        </w:rPr>
      </w:pPr>
      <w:r w:rsidRPr="361B2F53">
        <w:rPr>
          <w:i/>
          <w:iCs/>
        </w:rPr>
        <w:t>Create an initial</w:t>
      </w:r>
      <w:r w:rsidR="003F46E9" w:rsidRPr="361B2F53">
        <w:rPr>
          <w:i/>
          <w:iCs/>
        </w:rPr>
        <w:t>, rough</w:t>
      </w:r>
      <w:r w:rsidRPr="361B2F53">
        <w:rPr>
          <w:i/>
          <w:iCs/>
        </w:rPr>
        <w:t xml:space="preserve"> hardware block diagram showing the major hardware components, how they connect, how they are powered, etc. Use </w:t>
      </w:r>
      <w:proofErr w:type="gramStart"/>
      <w:r w:rsidRPr="361B2F53">
        <w:rPr>
          <w:i/>
          <w:iCs/>
        </w:rPr>
        <w:t>a professional tool</w:t>
      </w:r>
      <w:proofErr w:type="gramEnd"/>
      <w:r w:rsidRPr="361B2F53">
        <w:rPr>
          <w:i/>
          <w:iCs/>
        </w:rPr>
        <w:t xml:space="preserve"> such as </w:t>
      </w:r>
      <w:proofErr w:type="spellStart"/>
      <w:r w:rsidRPr="361B2F53">
        <w:rPr>
          <w:i/>
          <w:iCs/>
        </w:rPr>
        <w:t>LucidChart</w:t>
      </w:r>
      <w:proofErr w:type="spellEnd"/>
      <w:r w:rsidRPr="361B2F53">
        <w:rPr>
          <w:i/>
          <w:iCs/>
        </w:rPr>
        <w:t xml:space="preserve">, draw.io, or Miro for this. Export a PDF and </w:t>
      </w:r>
      <w:proofErr w:type="gramStart"/>
      <w:r w:rsidRPr="361B2F53">
        <w:rPr>
          <w:i/>
          <w:iCs/>
        </w:rPr>
        <w:t>turn</w:t>
      </w:r>
      <w:proofErr w:type="gramEnd"/>
      <w:r w:rsidRPr="361B2F53">
        <w:rPr>
          <w:i/>
          <w:iCs/>
        </w:rPr>
        <w:t xml:space="preserve"> in with this sheet. </w:t>
      </w:r>
      <w:r w:rsidRPr="361B2F53">
        <w:rPr>
          <w:b/>
          <w:bCs/>
          <w:i/>
          <w:iCs/>
        </w:rPr>
        <w:t>Note that this is not final and will be updated weekly.</w:t>
      </w:r>
      <w:r w:rsidR="77365485">
        <w:rPr>
          <w:noProof/>
        </w:rPr>
        <w:drawing>
          <wp:inline distT="0" distB="0" distL="0" distR="0" wp14:anchorId="4B533618" wp14:editId="108CA944">
            <wp:extent cx="5048250" cy="2580756"/>
            <wp:effectExtent l="0" t="0" r="0" b="0"/>
            <wp:docPr id="486054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41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612" cy="258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AAAD" w14:textId="0873CD04" w:rsidR="00EA6CD3" w:rsidRDefault="00EA6CD3" w:rsidP="361B2F53">
      <w:pPr>
        <w:rPr>
          <w:b/>
          <w:bCs/>
          <w:i/>
          <w:iCs/>
        </w:rPr>
      </w:pPr>
      <w:r w:rsidRPr="00EA6CD3">
        <w:rPr>
          <w:b/>
          <w:bCs/>
          <w:i/>
          <w:iCs/>
        </w:rPr>
        <w:drawing>
          <wp:inline distT="0" distB="0" distL="0" distR="0" wp14:anchorId="5D8CD5AA" wp14:editId="14A21705">
            <wp:extent cx="5943600" cy="3125470"/>
            <wp:effectExtent l="0" t="0" r="0" b="0"/>
            <wp:docPr id="88272810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8105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7E09" w14:textId="77777777" w:rsidR="00EA6CD3" w:rsidRPr="00F569E3" w:rsidRDefault="00EA6CD3" w:rsidP="361B2F53">
      <w:pPr>
        <w:rPr>
          <w:b/>
          <w:bCs/>
        </w:rPr>
      </w:pPr>
    </w:p>
    <w:p w14:paraId="0C4A3FD5" w14:textId="3B39CBF7" w:rsidR="00EA6CD3" w:rsidRPr="00F569E3" w:rsidRDefault="00EA6CD3" w:rsidP="361B2F53">
      <w:pPr>
        <w:rPr>
          <w:b/>
          <w:bCs/>
        </w:rPr>
      </w:pPr>
      <w:hyperlink r:id="rId9" w:history="1">
        <w:r w:rsidRPr="00F569E3">
          <w:rPr>
            <w:rStyle w:val="Hyperlink"/>
            <w:b/>
            <w:bCs/>
          </w:rPr>
          <w:t>HardwareDiagram_v2.pdf</w:t>
        </w:r>
      </w:hyperlink>
    </w:p>
    <w:p w14:paraId="111CF3D0" w14:textId="48B6A5D8" w:rsidR="00C05E1B" w:rsidRDefault="00C05E1B" w:rsidP="00C05E1B">
      <w:pPr>
        <w:pStyle w:val="Heading1"/>
      </w:pPr>
      <w:r>
        <w:t>Software Block Diagram</w:t>
      </w:r>
    </w:p>
    <w:p w14:paraId="1EC2260A" w14:textId="3F4E5F3A" w:rsidR="00C05E1B" w:rsidRDefault="00C05E1B" w:rsidP="00C05E1B">
      <w:pPr>
        <w:rPr>
          <w:b/>
          <w:bCs/>
          <w:i/>
        </w:rPr>
      </w:pPr>
      <w:r>
        <w:rPr>
          <w:i/>
        </w:rPr>
        <w:t>Create an initial</w:t>
      </w:r>
      <w:r w:rsidR="003F46E9">
        <w:rPr>
          <w:i/>
        </w:rPr>
        <w:t>, rough</w:t>
      </w:r>
      <w:r>
        <w:rPr>
          <w:i/>
        </w:rPr>
        <w:t xml:space="preserve"> software block diagram showing the major software modules, how they connect, how they interface with hardware, etc. Use </w:t>
      </w:r>
      <w:proofErr w:type="gramStart"/>
      <w:r>
        <w:rPr>
          <w:i/>
        </w:rPr>
        <w:t>a professional tool</w:t>
      </w:r>
      <w:proofErr w:type="gramEnd"/>
      <w:r>
        <w:rPr>
          <w:i/>
        </w:rPr>
        <w:t xml:space="preserve">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 xml:space="preserve">, draw.io, or Miro for this. Export a PDF and </w:t>
      </w:r>
      <w:proofErr w:type="gramStart"/>
      <w:r>
        <w:rPr>
          <w:i/>
        </w:rPr>
        <w:t>turn</w:t>
      </w:r>
      <w:proofErr w:type="gramEnd"/>
      <w:r>
        <w:rPr>
          <w:i/>
        </w:rPr>
        <w:t xml:space="preserve"> in with this sheet. </w:t>
      </w:r>
      <w:r w:rsidRPr="00C05E1B">
        <w:rPr>
          <w:b/>
          <w:bCs/>
          <w:i/>
        </w:rPr>
        <w:t>Note that this is not final and will be updated weekly.</w:t>
      </w:r>
    </w:p>
    <w:p w14:paraId="14259EA5" w14:textId="172B296A" w:rsidR="0076325F" w:rsidRPr="00DE5B15" w:rsidRDefault="0076325F" w:rsidP="00C05E1B">
      <w:pPr>
        <w:rPr>
          <w:iCs/>
          <w:sz w:val="24"/>
          <w:szCs w:val="24"/>
        </w:rPr>
      </w:pPr>
      <w:r w:rsidRPr="0076325F">
        <w:rPr>
          <w:iCs/>
          <w:sz w:val="24"/>
          <w:szCs w:val="24"/>
        </w:rPr>
        <w:drawing>
          <wp:inline distT="0" distB="0" distL="0" distR="0" wp14:anchorId="6DE089BE" wp14:editId="5A73BF5C">
            <wp:extent cx="6039728" cy="2114550"/>
            <wp:effectExtent l="0" t="0" r="0" b="0"/>
            <wp:docPr id="68415096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0963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839" cy="21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8819" w14:textId="7FCF49AA" w:rsidR="00C05E1B" w:rsidRDefault="2393FA8C" w:rsidP="4F5449A8">
      <w:hyperlink r:id="rId11">
        <w:r w:rsidRPr="4F5449A8">
          <w:rPr>
            <w:rStyle w:val="Hyperlink"/>
            <w:sz w:val="24"/>
            <w:szCs w:val="24"/>
          </w:rPr>
          <w:t>https://drive.google.com/file/d/1B9XFPiyofJJlrwn9pkn7Civo2eum8l0D/view?usp=sharing</w:t>
        </w:r>
      </w:hyperlink>
    </w:p>
    <w:p w14:paraId="0A35123C" w14:textId="149F8CD4" w:rsidR="00D161A0" w:rsidRPr="00DE5B15" w:rsidRDefault="00D161A0" w:rsidP="4F5449A8">
      <w:pPr>
        <w:rPr>
          <w:sz w:val="24"/>
          <w:szCs w:val="24"/>
        </w:rPr>
      </w:pPr>
      <w:hyperlink r:id="rId12" w:history="1">
        <w:r w:rsidRPr="00D161A0">
          <w:rPr>
            <w:rStyle w:val="Hyperlink"/>
            <w:sz w:val="24"/>
            <w:szCs w:val="24"/>
          </w:rPr>
          <w:t>SoftwareDiagram_v2.pdf</w:t>
        </w:r>
      </w:hyperlink>
    </w:p>
    <w:p w14:paraId="5247639B" w14:textId="5984C3C7" w:rsidR="4F5449A8" w:rsidRDefault="4F5449A8" w:rsidP="4F5449A8">
      <w:pPr>
        <w:rPr>
          <w:sz w:val="24"/>
          <w:szCs w:val="24"/>
        </w:rPr>
      </w:pPr>
    </w:p>
    <w:sectPr w:rsidR="4F5449A8" w:rsidSect="00856EB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A5CA" w14:textId="77777777" w:rsidR="00A077BF" w:rsidRDefault="00A077BF" w:rsidP="00CD2D83">
      <w:pPr>
        <w:spacing w:after="0" w:line="240" w:lineRule="auto"/>
      </w:pPr>
      <w:r>
        <w:separator/>
      </w:r>
    </w:p>
  </w:endnote>
  <w:endnote w:type="continuationSeparator" w:id="0">
    <w:p w14:paraId="26A1732B" w14:textId="77777777" w:rsidR="00A077BF" w:rsidRDefault="00A077BF" w:rsidP="00CD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86D3E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6A0AAD" wp14:editId="5F288B0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A72A0" w14:textId="77777777" w:rsidR="00856EB6" w:rsidRDefault="005F2DF3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421488324"/>
                                <w:placeholder>
                                  <w:docPart w:val="AA8309111631406CB20288B079D504DB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55E2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  <w:r w:rsidR="00994D6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56EB6" w:rsidRPr="00994D6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BYU Idaho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6A0AAD" id="Group 155" o:spid="_x0000_s1026" style="position:absolute;margin-left:0;margin-top:0;width:468pt;height:21.6pt;z-index:25165824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29A72A0" w14:textId="77777777" w:rsidR="00856EB6" w:rsidRDefault="005F2DF3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421488324"/>
                          <w:placeholder>
                            <w:docPart w:val="AA8309111631406CB20288B079D504DB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D55E2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  <w:r w:rsidR="00994D6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856EB6" w:rsidRPr="00994D6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BYU Idaho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2C36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1697E61" wp14:editId="372220F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7009C" w14:textId="79C497AD" w:rsidR="00856EB6" w:rsidRDefault="005F2DF3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E5B15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ECEN 361 Project Definition</w:t>
                                </w:r>
                              </w:sdtContent>
                            </w:sdt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212823192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75BC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697E61" id="Group 164" o:spid="_x0000_s1029" style="position:absolute;margin-left:434.8pt;margin-top:0;width:486pt;height:21.6pt;z-index:251658241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Nm+HinMDAACQCgAADgAAAAAAAAAAAAAAAAAuAgAAZHJzL2Uyb0RvYy54bWxQSwECLQAU&#10;AAYACAAAACEA8YbAetsAAAAEAQAADwAAAAAAAAAAAAAAAADNBQAAZHJzL2Rvd25yZXYueG1sUEsF&#10;BgAAAAAEAAQA8wAAANUGAAAAAA==&#10;">
              <v:rect id="Rectangle 16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31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F87009C" w14:textId="79C497AD" w:rsidR="00856EB6" w:rsidRDefault="005F2DF3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DE5B15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ECEN 361 Project Definition</w:t>
                          </w:r>
                        </w:sdtContent>
                      </w:sdt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212823192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875BC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AD18CE" w14:paraId="1AFA9089" w14:textId="77777777" w:rsidTr="18AD18CE">
      <w:trPr>
        <w:trHeight w:val="300"/>
      </w:trPr>
      <w:tc>
        <w:tcPr>
          <w:tcW w:w="3120" w:type="dxa"/>
        </w:tcPr>
        <w:p w14:paraId="297B91A6" w14:textId="1FAA2259" w:rsidR="18AD18CE" w:rsidRDefault="18AD18CE" w:rsidP="18AD18CE">
          <w:pPr>
            <w:pStyle w:val="Header"/>
            <w:ind w:left="-115"/>
          </w:pPr>
        </w:p>
      </w:tc>
      <w:tc>
        <w:tcPr>
          <w:tcW w:w="3120" w:type="dxa"/>
        </w:tcPr>
        <w:p w14:paraId="6AF33791" w14:textId="43DD8228" w:rsidR="18AD18CE" w:rsidRDefault="18AD18CE" w:rsidP="18AD18CE">
          <w:pPr>
            <w:pStyle w:val="Header"/>
            <w:jc w:val="center"/>
          </w:pPr>
        </w:p>
      </w:tc>
      <w:tc>
        <w:tcPr>
          <w:tcW w:w="3120" w:type="dxa"/>
        </w:tcPr>
        <w:p w14:paraId="6F2BDE1B" w14:textId="70829722" w:rsidR="18AD18CE" w:rsidRDefault="18AD18CE" w:rsidP="18AD18CE">
          <w:pPr>
            <w:pStyle w:val="Header"/>
            <w:ind w:right="-115"/>
            <w:jc w:val="right"/>
          </w:pPr>
        </w:p>
      </w:tc>
    </w:tr>
  </w:tbl>
  <w:p w14:paraId="0D216963" w14:textId="7F66547D" w:rsidR="004C06A3" w:rsidRDefault="004C06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7E6E" w14:textId="77777777" w:rsidR="00A077BF" w:rsidRDefault="00A077BF" w:rsidP="00CD2D83">
      <w:pPr>
        <w:spacing w:after="0" w:line="240" w:lineRule="auto"/>
      </w:pPr>
      <w:r>
        <w:separator/>
      </w:r>
    </w:p>
  </w:footnote>
  <w:footnote w:type="continuationSeparator" w:id="0">
    <w:p w14:paraId="7F2A0A66" w14:textId="77777777" w:rsidR="00A077BF" w:rsidRDefault="00A077BF" w:rsidP="00CD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E558D" w14:textId="77777777" w:rsidR="00CD2D83" w:rsidRDefault="00CD2D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2179" w14:textId="77777777" w:rsidR="00CD2D83" w:rsidRDefault="00CD2D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AD18CE" w14:paraId="3A68F505" w14:textId="77777777" w:rsidTr="18AD18CE">
      <w:trPr>
        <w:trHeight w:val="300"/>
      </w:trPr>
      <w:tc>
        <w:tcPr>
          <w:tcW w:w="3120" w:type="dxa"/>
        </w:tcPr>
        <w:p w14:paraId="06593F58" w14:textId="3424D010" w:rsidR="18AD18CE" w:rsidRDefault="18AD18CE" w:rsidP="18AD18CE">
          <w:pPr>
            <w:pStyle w:val="Header"/>
            <w:ind w:left="-115"/>
          </w:pPr>
        </w:p>
      </w:tc>
      <w:tc>
        <w:tcPr>
          <w:tcW w:w="3120" w:type="dxa"/>
        </w:tcPr>
        <w:p w14:paraId="3D161AEB" w14:textId="4AC69A17" w:rsidR="18AD18CE" w:rsidRDefault="18AD18CE" w:rsidP="18AD18CE">
          <w:pPr>
            <w:pStyle w:val="Header"/>
            <w:jc w:val="center"/>
          </w:pPr>
        </w:p>
      </w:tc>
      <w:tc>
        <w:tcPr>
          <w:tcW w:w="3120" w:type="dxa"/>
        </w:tcPr>
        <w:p w14:paraId="4AD7C5F0" w14:textId="27FF6236" w:rsidR="18AD18CE" w:rsidRDefault="18AD18CE" w:rsidP="18AD18CE">
          <w:pPr>
            <w:pStyle w:val="Header"/>
            <w:ind w:right="-115"/>
            <w:jc w:val="right"/>
          </w:pPr>
        </w:p>
      </w:tc>
    </w:tr>
  </w:tbl>
  <w:p w14:paraId="5DAA22FA" w14:textId="41B5AB37" w:rsidR="004C06A3" w:rsidRDefault="004C06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5202"/>
    <w:multiLevelType w:val="multilevel"/>
    <w:tmpl w:val="DA9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83FFF"/>
    <w:multiLevelType w:val="multilevel"/>
    <w:tmpl w:val="C63C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ADD"/>
    <w:multiLevelType w:val="multilevel"/>
    <w:tmpl w:val="C024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234A5"/>
    <w:multiLevelType w:val="multilevel"/>
    <w:tmpl w:val="B6B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3160C"/>
    <w:multiLevelType w:val="hybridMultilevel"/>
    <w:tmpl w:val="D71E5A9C"/>
    <w:lvl w:ilvl="0" w:tplc="7542F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2E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1E5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64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668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E2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C9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0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2B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184AD"/>
    <w:multiLevelType w:val="hybridMultilevel"/>
    <w:tmpl w:val="FCAE37BC"/>
    <w:lvl w:ilvl="0" w:tplc="7B561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A8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08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0B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27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F81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8D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569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28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34B8F"/>
    <w:multiLevelType w:val="hybridMultilevel"/>
    <w:tmpl w:val="1F869DCA"/>
    <w:lvl w:ilvl="0" w:tplc="D66EE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88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A3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0C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6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B2E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067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0A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CF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56C47"/>
    <w:multiLevelType w:val="multilevel"/>
    <w:tmpl w:val="3C86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10399"/>
    <w:multiLevelType w:val="multilevel"/>
    <w:tmpl w:val="50D4481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A918F7"/>
    <w:multiLevelType w:val="multilevel"/>
    <w:tmpl w:val="FD0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22B3F"/>
    <w:multiLevelType w:val="multilevel"/>
    <w:tmpl w:val="75F4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50FC0"/>
    <w:multiLevelType w:val="multilevel"/>
    <w:tmpl w:val="E39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5947"/>
    <w:multiLevelType w:val="multilevel"/>
    <w:tmpl w:val="783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4380C"/>
    <w:multiLevelType w:val="multilevel"/>
    <w:tmpl w:val="BB4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1460A"/>
    <w:multiLevelType w:val="multilevel"/>
    <w:tmpl w:val="875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70922"/>
    <w:multiLevelType w:val="multilevel"/>
    <w:tmpl w:val="FFA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11F3C"/>
    <w:multiLevelType w:val="multilevel"/>
    <w:tmpl w:val="112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E63E8"/>
    <w:multiLevelType w:val="multilevel"/>
    <w:tmpl w:val="2D90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E20DE9"/>
    <w:multiLevelType w:val="multilevel"/>
    <w:tmpl w:val="A19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40BD3"/>
    <w:multiLevelType w:val="hybridMultilevel"/>
    <w:tmpl w:val="34AAB4D2"/>
    <w:lvl w:ilvl="0" w:tplc="8C3A2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27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4A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87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25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09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A07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2E9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6E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F300B"/>
    <w:multiLevelType w:val="multilevel"/>
    <w:tmpl w:val="93E0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905C4"/>
    <w:multiLevelType w:val="multilevel"/>
    <w:tmpl w:val="C04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01334"/>
    <w:multiLevelType w:val="multilevel"/>
    <w:tmpl w:val="D21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C481F"/>
    <w:multiLevelType w:val="multilevel"/>
    <w:tmpl w:val="402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6577">
    <w:abstractNumId w:val="6"/>
  </w:num>
  <w:num w:numId="2" w16cid:durableId="529996568">
    <w:abstractNumId w:val="4"/>
  </w:num>
  <w:num w:numId="3" w16cid:durableId="765073770">
    <w:abstractNumId w:val="19"/>
  </w:num>
  <w:num w:numId="4" w16cid:durableId="176425616">
    <w:abstractNumId w:val="5"/>
  </w:num>
  <w:num w:numId="5" w16cid:durableId="200020563">
    <w:abstractNumId w:val="8"/>
  </w:num>
  <w:num w:numId="6" w16cid:durableId="1180507243">
    <w:abstractNumId w:val="10"/>
  </w:num>
  <w:num w:numId="7" w16cid:durableId="2116097618">
    <w:abstractNumId w:val="20"/>
  </w:num>
  <w:num w:numId="8" w16cid:durableId="682895696">
    <w:abstractNumId w:val="18"/>
  </w:num>
  <w:num w:numId="9" w16cid:durableId="1826821609">
    <w:abstractNumId w:val="3"/>
  </w:num>
  <w:num w:numId="10" w16cid:durableId="1992950720">
    <w:abstractNumId w:val="15"/>
  </w:num>
  <w:num w:numId="11" w16cid:durableId="1713194040">
    <w:abstractNumId w:val="0"/>
  </w:num>
  <w:num w:numId="12" w16cid:durableId="2018535210">
    <w:abstractNumId w:val="16"/>
  </w:num>
  <w:num w:numId="13" w16cid:durableId="889070024">
    <w:abstractNumId w:val="2"/>
  </w:num>
  <w:num w:numId="14" w16cid:durableId="564489258">
    <w:abstractNumId w:val="13"/>
  </w:num>
  <w:num w:numId="15" w16cid:durableId="512114822">
    <w:abstractNumId w:val="22"/>
  </w:num>
  <w:num w:numId="16" w16cid:durableId="1315180722">
    <w:abstractNumId w:val="7"/>
  </w:num>
  <w:num w:numId="17" w16cid:durableId="809595189">
    <w:abstractNumId w:val="12"/>
  </w:num>
  <w:num w:numId="18" w16cid:durableId="505022786">
    <w:abstractNumId w:val="14"/>
  </w:num>
  <w:num w:numId="19" w16cid:durableId="2015762877">
    <w:abstractNumId w:val="23"/>
  </w:num>
  <w:num w:numId="20" w16cid:durableId="27026600">
    <w:abstractNumId w:val="11"/>
  </w:num>
  <w:num w:numId="21" w16cid:durableId="715356327">
    <w:abstractNumId w:val="17"/>
  </w:num>
  <w:num w:numId="22" w16cid:durableId="1774783858">
    <w:abstractNumId w:val="21"/>
  </w:num>
  <w:num w:numId="23" w16cid:durableId="1308897100">
    <w:abstractNumId w:val="1"/>
  </w:num>
  <w:num w:numId="24" w16cid:durableId="1596938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15"/>
    <w:rsid w:val="000007E7"/>
    <w:rsid w:val="00086A79"/>
    <w:rsid w:val="0009395E"/>
    <w:rsid w:val="00100BBD"/>
    <w:rsid w:val="0012673B"/>
    <w:rsid w:val="001736F7"/>
    <w:rsid w:val="00186C4B"/>
    <w:rsid w:val="001A1C6C"/>
    <w:rsid w:val="001D6609"/>
    <w:rsid w:val="00222B9C"/>
    <w:rsid w:val="003F46E9"/>
    <w:rsid w:val="00424D38"/>
    <w:rsid w:val="004971CA"/>
    <w:rsid w:val="004973E3"/>
    <w:rsid w:val="004A39BE"/>
    <w:rsid w:val="004C06A3"/>
    <w:rsid w:val="005409A7"/>
    <w:rsid w:val="00551B83"/>
    <w:rsid w:val="005955ED"/>
    <w:rsid w:val="005C786C"/>
    <w:rsid w:val="005D6738"/>
    <w:rsid w:val="005F2DF3"/>
    <w:rsid w:val="00664EA1"/>
    <w:rsid w:val="006E0CCE"/>
    <w:rsid w:val="007053A4"/>
    <w:rsid w:val="0076325F"/>
    <w:rsid w:val="008514E0"/>
    <w:rsid w:val="00856EB6"/>
    <w:rsid w:val="00875BC1"/>
    <w:rsid w:val="00882BD9"/>
    <w:rsid w:val="00961046"/>
    <w:rsid w:val="00994D66"/>
    <w:rsid w:val="00996F0E"/>
    <w:rsid w:val="009B151C"/>
    <w:rsid w:val="009B46F1"/>
    <w:rsid w:val="009D6E26"/>
    <w:rsid w:val="00A077BF"/>
    <w:rsid w:val="00A315D9"/>
    <w:rsid w:val="00A36974"/>
    <w:rsid w:val="00A43449"/>
    <w:rsid w:val="00A9455C"/>
    <w:rsid w:val="00AB290F"/>
    <w:rsid w:val="00BB7E0D"/>
    <w:rsid w:val="00BC0CA5"/>
    <w:rsid w:val="00C02DCB"/>
    <w:rsid w:val="00C05E1B"/>
    <w:rsid w:val="00C84CC2"/>
    <w:rsid w:val="00CD2D83"/>
    <w:rsid w:val="00D161A0"/>
    <w:rsid w:val="00D55E22"/>
    <w:rsid w:val="00D60BE4"/>
    <w:rsid w:val="00DE0830"/>
    <w:rsid w:val="00DE5B15"/>
    <w:rsid w:val="00E150BA"/>
    <w:rsid w:val="00E17185"/>
    <w:rsid w:val="00E324E4"/>
    <w:rsid w:val="00E34EA3"/>
    <w:rsid w:val="00E622BD"/>
    <w:rsid w:val="00EA6CD3"/>
    <w:rsid w:val="00EC4870"/>
    <w:rsid w:val="00F37CA1"/>
    <w:rsid w:val="00F569E3"/>
    <w:rsid w:val="00F57205"/>
    <w:rsid w:val="00FB6AE3"/>
    <w:rsid w:val="00FC4B92"/>
    <w:rsid w:val="00FD03BF"/>
    <w:rsid w:val="02F4CDFC"/>
    <w:rsid w:val="18AD18CE"/>
    <w:rsid w:val="1B3ECD66"/>
    <w:rsid w:val="1CB5773F"/>
    <w:rsid w:val="2393FA8C"/>
    <w:rsid w:val="239B360F"/>
    <w:rsid w:val="2F8877A0"/>
    <w:rsid w:val="361B2F53"/>
    <w:rsid w:val="3E8BDA9C"/>
    <w:rsid w:val="4335A549"/>
    <w:rsid w:val="4F5449A8"/>
    <w:rsid w:val="59514579"/>
    <w:rsid w:val="761E707B"/>
    <w:rsid w:val="7736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9F20A"/>
  <w15:chartTrackingRefBased/>
  <w15:docId w15:val="{55A42173-019E-4A9A-84A8-FBD4A38A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3"/>
  </w:style>
  <w:style w:type="paragraph" w:styleId="Heading1">
    <w:name w:val="heading 1"/>
    <w:basedOn w:val="Normal"/>
    <w:next w:val="Normal"/>
    <w:link w:val="Heading1Char"/>
    <w:uiPriority w:val="9"/>
    <w:qFormat/>
    <w:rsid w:val="00CD2D8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8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D83"/>
  </w:style>
  <w:style w:type="paragraph" w:styleId="Footer">
    <w:name w:val="footer"/>
    <w:basedOn w:val="Normal"/>
    <w:link w:val="Foot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D83"/>
  </w:style>
  <w:style w:type="character" w:customStyle="1" w:styleId="Heading1Char">
    <w:name w:val="Heading 1 Char"/>
    <w:basedOn w:val="DefaultParagraphFont"/>
    <w:link w:val="Heading1"/>
    <w:uiPriority w:val="9"/>
    <w:rsid w:val="00CD2D8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8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D8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D2D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2D8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D2D83"/>
    <w:rPr>
      <w:b/>
      <w:bCs/>
    </w:rPr>
  </w:style>
  <w:style w:type="character" w:styleId="Emphasis">
    <w:name w:val="Emphasis"/>
    <w:basedOn w:val="DefaultParagraphFont"/>
    <w:uiPriority w:val="20"/>
    <w:qFormat/>
    <w:rsid w:val="00CD2D83"/>
    <w:rPr>
      <w:i/>
      <w:iCs/>
      <w:color w:val="000000" w:themeColor="text1"/>
    </w:rPr>
  </w:style>
  <w:style w:type="paragraph" w:styleId="NoSpacing">
    <w:name w:val="No Spacing"/>
    <w:uiPriority w:val="1"/>
    <w:qFormat/>
    <w:rsid w:val="00CD2D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2D8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D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D2D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2D8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CD2D8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D8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D2D8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D8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D2D83"/>
    <w:rPr>
      <w:color w:val="808080"/>
    </w:rPr>
  </w:style>
  <w:style w:type="table" w:styleId="GridTable4-Accent3">
    <w:name w:val="Grid Table 4 Accent 3"/>
    <w:basedOn w:val="TableNormal"/>
    <w:uiPriority w:val="49"/>
    <w:rsid w:val="00A9455C"/>
    <w:pPr>
      <w:spacing w:after="0" w:line="240" w:lineRule="auto"/>
    </w:p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A9455C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leGrid">
    <w:name w:val="Table Grid"/>
    <w:basedOn w:val="TableNormal"/>
    <w:uiPriority w:val="59"/>
    <w:rsid w:val="004C06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4F5449A8"/>
    <w:rPr>
      <w:color w:val="9454C3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16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ebmailbyui-my.sharepoint.com/:b:/g/personal/jbrautigam_byui_edu/EQCWrClFEd9JqpmegCtupQMBWHBKsFecKrqJRiuUypvuTA?e=LZq9w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B9XFPiyofJJlrwn9pkn7Civo2eum8l0D/view?usp=sharing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mailbyui-my.sharepoint.com/:b:/g/personal/jbrautigam_byui_edu/EepZEVOd1VhPvloeWFwLl-IBqA2Fo-iOF3wKHBow42aaWQ?e=M2gQbL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Career\BYU-I\ECEN%20361\Assignments\NewLabs\BYUI-Lab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1DCFC55E68421A8377905F51493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A3B09-2ADC-4EA2-B3C2-1A1B31A06615}"/>
      </w:docPartPr>
      <w:docPartBody>
        <w:p w:rsidR="000B5CE0" w:rsidRDefault="00664EA1">
          <w:pPr>
            <w:pStyle w:val="931DCFC55E68421A8377905F51493074"/>
          </w:pPr>
          <w:r w:rsidRPr="005848F3">
            <w:rPr>
              <w:rStyle w:val="PlaceholderText"/>
            </w:rPr>
            <w:t>[Title]</w:t>
          </w:r>
        </w:p>
      </w:docPartBody>
    </w:docPart>
    <w:docPart>
      <w:docPartPr>
        <w:name w:val="AA8309111631406CB20288B079D50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8FEF9-2589-4164-8E58-F633B09457FE}"/>
      </w:docPartPr>
      <w:docPartBody>
        <w:p w:rsidR="00664EA1" w:rsidRDefault="00664EA1">
          <w:pPr>
            <w:pStyle w:val="AA8309111631406CB20288B079D504DB"/>
          </w:pPr>
          <w:r w:rsidRPr="005848F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F5"/>
    <w:rsid w:val="000210B0"/>
    <w:rsid w:val="000B5CE0"/>
    <w:rsid w:val="001736F7"/>
    <w:rsid w:val="001D6609"/>
    <w:rsid w:val="00480B68"/>
    <w:rsid w:val="005D6738"/>
    <w:rsid w:val="006609F5"/>
    <w:rsid w:val="00664EA1"/>
    <w:rsid w:val="007C25C3"/>
    <w:rsid w:val="00D404CD"/>
    <w:rsid w:val="00E1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31DCFC55E68421A8377905F51493074">
    <w:name w:val="931DCFC55E68421A8377905F51493074"/>
  </w:style>
  <w:style w:type="paragraph" w:customStyle="1" w:styleId="AA8309111631406CB20288B079D504DB">
    <w:name w:val="AA8309111631406CB20288B079D504DB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BYUI-LabTemplate.dotx</Template>
  <TotalTime>11</TotalTime>
  <Pages>7</Pages>
  <Words>1298</Words>
  <Characters>7400</Characters>
  <Application>Microsoft Office Word</Application>
  <DocSecurity>0</DocSecurity>
  <Lines>61</Lines>
  <Paragraphs>17</Paragraphs>
  <ScaleCrop>false</ScaleCrop>
  <Company>BYU Idaho</Company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ECEN 361 Project Definition</dc:title>
  <dc:subject>ECEN-361</dc:subject>
  <dc:creator>Jonathan Haws</dc:creator>
  <cp:keywords/>
  <dc:description/>
  <cp:lastModifiedBy>Brautigam, Joel</cp:lastModifiedBy>
  <cp:revision>36</cp:revision>
  <dcterms:created xsi:type="dcterms:W3CDTF">2025-10-05T02:28:00Z</dcterms:created>
  <dcterms:modified xsi:type="dcterms:W3CDTF">2025-10-12T05:47:00Z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i4>0</vt:i4>
  </property>
</Properties>
</file>